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g" ContentType="image/jp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36" w:after="0" w:line="240" w:lineRule="auto"/>
        <w:ind w:left="755" w:right="736"/>
        <w:jc w:val="center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13"/>
          <w:b/>
          <w:bCs/>
        </w:rPr>
        <w:t>DressCode:</w:t>
      </w:r>
      <w:r>
        <w:rPr>
          <w:rFonts w:ascii="Times New Roman" w:hAnsi="Times New Roman" w:cs="Times New Roman" w:eastAsia="Times New Roman"/>
          <w:sz w:val="36"/>
          <w:szCs w:val="36"/>
          <w:spacing w:val="21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-29"/>
          <w:w w:val="91"/>
          <w:b/>
          <w:bCs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22"/>
          <w:b/>
          <w:bCs/>
        </w:rPr>
        <w:t>ools</w:t>
      </w:r>
      <w:r>
        <w:rPr>
          <w:rFonts w:ascii="Times New Roman" w:hAnsi="Times New Roman" w:cs="Times New Roman" w:eastAsia="Times New Roman"/>
          <w:sz w:val="36"/>
          <w:szCs w:val="36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36"/>
          <w:szCs w:val="36"/>
          <w:spacing w:val="6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10"/>
          <w:b/>
          <w:bCs/>
        </w:rPr>
        <w:t>Activities</w:t>
      </w:r>
      <w:r>
        <w:rPr>
          <w:rFonts w:ascii="Times New Roman" w:hAnsi="Times New Roman" w:cs="Times New Roman" w:eastAsia="Times New Roman"/>
          <w:sz w:val="36"/>
          <w:szCs w:val="36"/>
          <w:spacing w:val="1"/>
          <w:w w:val="11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36"/>
          <w:szCs w:val="36"/>
          <w:spacing w:val="4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13"/>
          <w:b/>
          <w:bCs/>
        </w:rPr>
        <w:t>Eng</w:t>
      </w:r>
      <w:r>
        <w:rPr>
          <w:rFonts w:ascii="Times New Roman" w:hAnsi="Times New Roman" w:cs="Times New Roman" w:eastAsia="Times New Roman"/>
          <w:sz w:val="36"/>
          <w:szCs w:val="36"/>
          <w:spacing w:val="-4"/>
          <w:w w:val="113"/>
          <w:b/>
          <w:bCs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spacing w:val="4"/>
          <w:w w:val="113"/>
          <w:b/>
          <w:bCs/>
        </w:rPr>
        <w:t>g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13"/>
          <w:b/>
          <w:bCs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-36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outh</w:t>
      </w:r>
      <w:r>
        <w:rPr>
          <w:rFonts w:ascii="Times New Roman" w:hAnsi="Times New Roman" w:cs="Times New Roman" w:eastAsia="Times New Roman"/>
          <w:sz w:val="36"/>
          <w:szCs w:val="36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6"/>
          <w:b/>
          <w:bCs/>
        </w:rPr>
        <w:t>in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</w:rPr>
      </w:r>
    </w:p>
    <w:p>
      <w:pPr>
        <w:spacing w:before="0" w:after="0" w:line="364" w:lineRule="exact"/>
        <w:ind w:left="3708" w:right="3689"/>
        <w:jc w:val="center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07"/>
          <w:b/>
          <w:bCs/>
          <w:position w:val="1"/>
        </w:rPr>
        <w:t>Algorithmic</w:t>
      </w:r>
      <w:r>
        <w:rPr>
          <w:rFonts w:ascii="Times New Roman" w:hAnsi="Times New Roman" w:cs="Times New Roman" w:eastAsia="Times New Roman"/>
          <w:sz w:val="36"/>
          <w:szCs w:val="36"/>
          <w:spacing w:val="4"/>
          <w:w w:val="107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99"/>
          <w:b/>
          <w:bCs/>
          <w:position w:val="1"/>
        </w:rPr>
        <w:t>Craft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position w:val="0"/>
        </w:rPr>
      </w:r>
    </w:p>
    <w:p>
      <w:pPr>
        <w:jc w:val="center"/>
        <w:spacing w:after="0"/>
        <w:sectPr>
          <w:pgNumType w:start="1"/>
          <w:pgMar w:footer="894" w:top="1360" w:bottom="1080" w:left="960" w:right="840"/>
          <w:footerReference w:type="default" r:id="rId5"/>
          <w:type w:val="continuous"/>
          <w:pgSz w:w="12240" w:h="15840"/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0" w:lineRule="exact"/>
        <w:ind w:left="1090" w:right="224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uthor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Name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99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filiation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9" w:lineRule="exact"/>
        <w:ind w:left="1250" w:right="384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e-mail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9" w:lineRule="exact"/>
        <w:ind w:left="808" w:right="-5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Optional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number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60" w:lineRule="exact"/>
        <w:ind w:left="198" w:right="17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2nd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uthor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Name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filiation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9" w:lineRule="exact"/>
        <w:ind w:left="404" w:right="384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e-mail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9" w:lineRule="exact"/>
        <w:ind w:left="-38" w:right="-5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Optional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number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60" w:lineRule="exact"/>
        <w:ind w:left="211" w:right="95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3rd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uthor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Name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filiation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9" w:lineRule="exact"/>
        <w:ind w:left="404" w:right="1151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e-mail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9" w:lineRule="exact"/>
        <w:ind w:left="-38" w:right="709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Optional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number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type w:val="continuous"/>
          <w:pgSz w:w="12240" w:h="15840"/>
          <w:pgMar w:top="1360" w:bottom="1080" w:left="960" w:right="840"/>
          <w:cols w:num="3" w:equalWidth="0">
            <w:col w:w="3117" w:space="1006"/>
            <w:col w:w="2272" w:space="1006"/>
            <w:col w:w="3039"/>
          </w:cols>
        </w:sectPr>
      </w:pPr>
      <w:rPr/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2240" w:h="15840"/>
          <w:pgMar w:top="1360" w:bottom="1080" w:left="960" w:right="840"/>
        </w:sectPr>
      </w:pPr>
      <w:rPr/>
    </w:p>
    <w:p>
      <w:pPr>
        <w:spacing w:before="44" w:after="0" w:line="240" w:lineRule="auto"/>
        <w:ind w:left="117" w:right="3836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w w:val="102"/>
          <w:b/>
          <w:bCs/>
        </w:rPr>
        <w:t>ABSTR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2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5"/>
          <w:b/>
          <w:bCs/>
        </w:rPr>
        <w:t>CT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7" w:right="3338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uthor</w:t>
      </w:r>
      <w:r>
        <w:rPr>
          <w:rFonts w:ascii="Times New Roman" w:hAnsi="Times New Roman" w:cs="Times New Roman" w:eastAsia="Times New Roman"/>
          <w:sz w:val="18"/>
          <w:szCs w:val="18"/>
          <w:spacing w:val="2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92"/>
          <w:b/>
          <w:bCs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25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8"/>
          <w:b/>
          <w:bCs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8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5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5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23"/>
          <w:b/>
          <w:bCs/>
        </w:rPr>
        <w:t>ds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3" w:after="0" w:line="240" w:lineRule="auto"/>
        <w:ind w:left="117" w:right="14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Guides;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instructions;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author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kit;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conference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publications;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9" w:lineRule="exact"/>
        <w:ind w:left="117" w:right="105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separated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semi-colon.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230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2"/>
          <w:b/>
          <w:bCs/>
        </w:rPr>
        <w:t>Classification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2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92"/>
          <w:b/>
          <w:bCs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25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8"/>
          <w:b/>
          <w:bCs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8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5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5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23"/>
          <w:b/>
          <w:bCs/>
        </w:rPr>
        <w:t>ds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H.5.m.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(e.g.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HCI):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Miscellaneous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344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w w:val="93"/>
          <w:b/>
          <w:bCs/>
        </w:rPr>
        <w:t>INT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93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6"/>
          <w:b/>
          <w:bCs/>
        </w:rPr>
        <w:t>ODUCTION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teaching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skills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ance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progress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future.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component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students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skills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futu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careers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researchers,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strongly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nological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opposed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preparing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amiliar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goals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term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aft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disciplines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raises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questions.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sider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design?</w:t>
      </w:r>
      <w:r>
        <w:rPr>
          <w:rFonts w:ascii="Times New Roman" w:hAnsi="Times New Roman" w:cs="Times New Roman" w:eastAsia="Times New Roman"/>
          <w:sz w:val="20"/>
          <w:szCs w:val="2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compellingly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link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appropriate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intersection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manipulation?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back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uilding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fortable,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pleasurable?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60" w:lineRule="exact"/>
        <w:ind w:left="157" w:right="-4"/>
        <w:jc w:val="both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aste</w:t>
      </w:r>
      <w:r>
        <w:rPr>
          <w:rFonts w:ascii="Times New Roman" w:hAnsi="Times New Roman" w:cs="Times New Roman" w:eastAsia="Times New Roman"/>
          <w:sz w:val="14"/>
          <w:szCs w:val="1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appropriate</w:t>
      </w:r>
      <w:r>
        <w:rPr>
          <w:rFonts w:ascii="Times New Roman" w:hAnsi="Times New Roman" w:cs="Times New Roman" w:eastAsia="Times New Roman"/>
          <w:sz w:val="14"/>
          <w:szCs w:val="1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yright</w:t>
      </w:r>
      <w:r>
        <w:rPr>
          <w:rFonts w:ascii="Times New Roman" w:hAnsi="Times New Roman" w:cs="Times New Roman" w:eastAsia="Times New Roman"/>
          <w:sz w:val="14"/>
          <w:szCs w:val="1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statement</w:t>
      </w:r>
      <w:r>
        <w:rPr>
          <w:rFonts w:ascii="Times New Roman" w:hAnsi="Times New Roman" w:cs="Times New Roman" w:eastAsia="Times New Roman"/>
          <w:sz w:val="14"/>
          <w:szCs w:val="1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here.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4"/>
          <w:szCs w:val="1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4"/>
          <w:szCs w:val="1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14"/>
          <w:szCs w:val="1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14"/>
          <w:szCs w:val="1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yright</w:t>
      </w:r>
      <w:r>
        <w:rPr>
          <w:rFonts w:ascii="Times New Roman" w:hAnsi="Times New Roman" w:cs="Times New Roman" w:eastAsia="Times New Roman"/>
          <w:sz w:val="14"/>
          <w:szCs w:val="1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statements: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</w:r>
    </w:p>
    <w:p>
      <w:pPr>
        <w:spacing w:before="0" w:after="0" w:line="160" w:lineRule="exact"/>
        <w:ind w:left="157" w:right="-8"/>
        <w:jc w:val="both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0"/>
          <w:w w:val="166"/>
          <w:i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spacing w:val="-14"/>
          <w:w w:val="166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yright:</w:t>
      </w:r>
      <w:r>
        <w:rPr>
          <w:rFonts w:ascii="Times New Roman" w:hAnsi="Times New Roman" w:cs="Times New Roman" w:eastAsia="Times New Roman"/>
          <w:sz w:val="14"/>
          <w:szCs w:val="1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holds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yright</w:t>
      </w:r>
      <w:r>
        <w:rPr>
          <w:rFonts w:ascii="Times New Roman" w:hAnsi="Times New Roman" w:cs="Times New Roman" w:eastAsia="Times New Roman"/>
          <w:sz w:val="14"/>
          <w:szCs w:val="1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4"/>
          <w:szCs w:val="1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ork.</w:t>
      </w:r>
      <w:r>
        <w:rPr>
          <w:rFonts w:ascii="Times New Roman" w:hAnsi="Times New Roman" w:cs="Times New Roman" w:eastAsia="Times New Roman"/>
          <w:sz w:val="14"/>
          <w:szCs w:val="1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4"/>
          <w:szCs w:val="1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historical</w:t>
      </w:r>
      <w:r>
        <w:rPr>
          <w:rFonts w:ascii="Times New Roman" w:hAnsi="Times New Roman" w:cs="Times New Roman" w:eastAsia="Times New Roman"/>
          <w:sz w:val="14"/>
          <w:szCs w:val="1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ap-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proach.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</w:r>
    </w:p>
    <w:p>
      <w:pPr>
        <w:spacing w:before="0" w:after="0" w:line="160" w:lineRule="exact"/>
        <w:ind w:left="157" w:right="-8"/>
        <w:jc w:val="both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0"/>
          <w:w w:val="166"/>
          <w:i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spacing w:val="-22"/>
          <w:w w:val="166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License:</w:t>
      </w:r>
      <w:r>
        <w:rPr>
          <w:rFonts w:ascii="Times New Roman" w:hAnsi="Times New Roman" w:cs="Times New Roman" w:eastAsia="Times New Roman"/>
          <w:sz w:val="14"/>
          <w:szCs w:val="1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author(s)</w:t>
      </w:r>
      <w:r>
        <w:rPr>
          <w:rFonts w:ascii="Times New Roman" w:hAnsi="Times New Roman" w:cs="Times New Roman" w:eastAsia="Times New Roman"/>
          <w:sz w:val="14"/>
          <w:szCs w:val="1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retain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yright,</w:t>
      </w:r>
      <w:r>
        <w:rPr>
          <w:rFonts w:ascii="Times New Roman" w:hAnsi="Times New Roman" w:cs="Times New Roman" w:eastAsia="Times New Roman"/>
          <w:sz w:val="14"/>
          <w:szCs w:val="1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14"/>
          <w:szCs w:val="1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xclus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publication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license.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</w:r>
    </w:p>
    <w:p>
      <w:pPr>
        <w:spacing w:before="0" w:after="0" w:line="160" w:lineRule="exact"/>
        <w:ind w:left="157" w:right="-8"/>
        <w:jc w:val="both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0"/>
          <w:w w:val="166"/>
          <w:i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spacing w:val="-19"/>
          <w:w w:val="166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Access:</w:t>
      </w:r>
      <w:r>
        <w:rPr>
          <w:rFonts w:ascii="Times New Roman" w:hAnsi="Times New Roman" w:cs="Times New Roman" w:eastAsia="Times New Roman"/>
          <w:sz w:val="14"/>
          <w:szCs w:val="1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author(s)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wish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4"/>
          <w:szCs w:val="1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pay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4"/>
          <w:szCs w:val="1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4"/>
          <w:szCs w:val="1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access.</w:t>
      </w:r>
      <w:r>
        <w:rPr>
          <w:rFonts w:ascii="Times New Roman" w:hAnsi="Times New Roman" w:cs="Times New Roman" w:eastAsia="Times New Roman"/>
          <w:sz w:val="14"/>
          <w:szCs w:val="1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addi-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fee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paid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CM.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</w:r>
    </w:p>
    <w:p>
      <w:pPr>
        <w:spacing w:before="0" w:after="0" w:line="160" w:lineRule="exact"/>
        <w:ind w:left="157" w:right="-4"/>
        <w:jc w:val="both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field</w:t>
      </w:r>
      <w:r>
        <w:rPr>
          <w:rFonts w:ascii="Times New Roman" w:hAnsi="Times New Roman" w:cs="Times New Roman" w:eastAsia="Times New Roman"/>
          <w:sz w:val="14"/>
          <w:szCs w:val="1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enough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hold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appropriate</w:t>
      </w:r>
      <w:r>
        <w:rPr>
          <w:rFonts w:ascii="Times New Roman" w:hAnsi="Times New Roman" w:cs="Times New Roman" w:eastAsia="Times New Roman"/>
          <w:sz w:val="14"/>
          <w:szCs w:val="1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release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statement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assuming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spaced.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</w:r>
    </w:p>
    <w:p>
      <w:pPr>
        <w:spacing w:before="36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technical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translating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successfully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uilt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still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ariety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styles,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aesthetics,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life?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xplore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participate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plemented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high-school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dents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realized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Throughout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emphasize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pleasure,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xploration,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utility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participating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intellectually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inspiration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creation.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conclude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recommendations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agement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57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94"/>
          <w:b/>
          <w:bCs/>
        </w:rPr>
        <w:t>CRE</w:t>
      </w:r>
      <w:r>
        <w:rPr>
          <w:rFonts w:ascii="Times New Roman" w:hAnsi="Times New Roman" w:cs="Times New Roman" w:eastAsia="Times New Roman"/>
          <w:sz w:val="18"/>
          <w:szCs w:val="18"/>
          <w:spacing w:val="-15"/>
          <w:w w:val="94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4"/>
          <w:b/>
          <w:bCs/>
        </w:rPr>
        <w:t>TIVE</w:t>
      </w:r>
      <w:r>
        <w:rPr>
          <w:rFonts w:ascii="Times New Roman" w:hAnsi="Times New Roman" w:cs="Times New Roman" w:eastAsia="Times New Roman"/>
          <w:sz w:val="18"/>
          <w:szCs w:val="18"/>
          <w:spacing w:val="15"/>
          <w:w w:val="94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OPE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TIES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3"/>
          <w:b/>
          <w:bCs/>
        </w:rPr>
        <w:t>ALGORITHMIC</w:t>
      </w:r>
      <w:r>
        <w:rPr>
          <w:rFonts w:ascii="Times New Roman" w:hAnsi="Times New Roman" w:cs="Times New Roman" w:eastAsia="Times New Roman"/>
          <w:sz w:val="18"/>
          <w:szCs w:val="18"/>
          <w:spacing w:val="8"/>
          <w:w w:val="93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CRAFT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vidual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disciplines,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distinct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abstract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ities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werful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thinking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vidual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domain,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possess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inherent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orld.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closely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materiality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orld.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Algorithimic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tween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abstraction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domain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erting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forms.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briefly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erties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detail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87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1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ope</w:t>
      </w:r>
      <w:r>
        <w:rPr>
          <w:rFonts w:ascii="Times New Roman" w:hAnsi="Times New Roman" w:cs="Times New Roman" w:eastAsia="Times New Roman"/>
          <w:sz w:val="18"/>
          <w:szCs w:val="18"/>
          <w:spacing w:val="4"/>
          <w:w w:val="11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ties</w:t>
      </w:r>
      <w:r>
        <w:rPr>
          <w:rFonts w:ascii="Times New Roman" w:hAnsi="Times New Roman" w:cs="Times New Roman" w:eastAsia="Times New Roman"/>
          <w:sz w:val="18"/>
          <w:szCs w:val="18"/>
          <w:spacing w:val="7"/>
          <w:w w:val="11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8"/>
          <w:b/>
          <w:bCs/>
        </w:rPr>
        <w:t>Computational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8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embody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tices,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term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refers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usually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requires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360" w:bottom="1080" w:left="960" w:right="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programs,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mista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skill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think-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[8].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dependent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abilit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putational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procedural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thinking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task.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authors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capable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comes.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abstract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terms,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potential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constraints.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abstraction,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possible: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6" w:right="-59" w:firstLine="-18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ecision: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numerical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precision.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left="199"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[11].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Craftsmanship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dependent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skill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intrinsic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208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9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otential</w:t>
      </w:r>
      <w:r>
        <w:rPr>
          <w:rFonts w:ascii="Times New Roman" w:hAnsi="Times New Roman" w:cs="Times New Roman" w:eastAsia="Times New Roman"/>
          <w:sz w:val="18"/>
          <w:szCs w:val="18"/>
          <w:spacing w:val="6"/>
          <w:w w:val="109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Algorithmic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7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Craft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bridging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possi-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blend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solving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intuit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agement.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Zoran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ybrid-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reAssemblages,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cess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infinitely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reproducible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distinct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space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[12].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chine,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materials,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0" w:after="0" w:line="162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-2"/>
        </w:rPr>
        <w:t>craftsman.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16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-105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3"/>
        </w:rPr>
        <w:t>˙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ue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-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ybrid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nature,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2"/>
        </w:rPr>
        <w:t>sup-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360" w:bottom="1080" w:left="960" w:right="840"/>
          <w:cols w:num="2" w:equalWidth="0">
            <w:col w:w="6296" w:space="133"/>
            <w:col w:w="4011"/>
          </w:cols>
        </w:sectPr>
      </w:pPr>
      <w:rPr/>
    </w:p>
    <w:p>
      <w:pPr>
        <w:spacing w:before="0" w:after="0" w:line="196" w:lineRule="exact"/>
        <w:ind w:left="127" w:right="-5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isual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Complexity: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20" w:lineRule="exact"/>
        <w:ind w:left="316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rapid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structures,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20" w:lineRule="exact"/>
        <w:ind w:left="316" w:right="-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Self-Similar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orms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programmer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autonomously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xpected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20" w:lineRule="exact"/>
        <w:ind w:left="316" w:right="-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arameterization: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grees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freedom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constraints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adjust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freedom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maintaining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constraints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original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20" w:lineRule="exact"/>
        <w:ind w:left="316" w:right="-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Documentation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emixing: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Computationally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ified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documentation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7" w:right="324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1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ope</w:t>
      </w:r>
      <w:r>
        <w:rPr>
          <w:rFonts w:ascii="Times New Roman" w:hAnsi="Times New Roman" w:cs="Times New Roman" w:eastAsia="Times New Roman"/>
          <w:sz w:val="18"/>
          <w:szCs w:val="18"/>
          <w:spacing w:val="4"/>
          <w:w w:val="11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ties</w:t>
      </w:r>
      <w:r>
        <w:rPr>
          <w:rFonts w:ascii="Times New Roman" w:hAnsi="Times New Roman" w:cs="Times New Roman" w:eastAsia="Times New Roman"/>
          <w:sz w:val="18"/>
          <w:szCs w:val="18"/>
          <w:spacing w:val="7"/>
          <w:w w:val="11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Craft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cultural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connotations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throughout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endured,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pursuit,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artisanal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6" w:right="-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Materiality: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intuit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cess.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decisions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altered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20" w:lineRule="exact"/>
        <w:ind w:left="316" w:right="-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Pleasu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e: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Fundamental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traditional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conceptions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pleasure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orking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[6].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pleasure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retained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ceptions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amateur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toda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20" w:lineRule="exact"/>
        <w:ind w:left="316" w:right="-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Unification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orm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function: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traditional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useful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objects.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phasizes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beauty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namentation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ell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frequently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successful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unification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aesthetics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utilit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20" w:lineRule="exact"/>
        <w:ind w:left="316" w:right="-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Craftsmanship: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raditional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notions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closely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craftsmanship: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6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practitioners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blur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boundaries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enginee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artisan.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69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Challen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13"/>
          <w:b/>
          <w:bCs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es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23"/>
          <w:b/>
          <w:bCs/>
        </w:rPr>
        <w:t>Access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23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8"/>
          <w:b/>
          <w:bCs/>
        </w:rPr>
        <w:t>Application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association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hobbyist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culture,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certain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accessible,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ateurs.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practical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barriers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participation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domain.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prominentl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vice-oriented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-aided-design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(CAD)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xists,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cannot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suitable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Significant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perceptual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barriers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participation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persists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public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perception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irrel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sult,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lack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pursue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specialized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undertaking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[9].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perceptions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hinder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portrayed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reducing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human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labo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supporting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Rosner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0" w:lineRule="exact"/>
        <w:ind w:left="199" w:right="263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cent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element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visions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futu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aft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done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us: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Kit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hens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tell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how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cook,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eliminating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eativity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plea-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cooking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om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hand;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printe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eate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flawless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ototypes,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eliminating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messily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glued-t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ether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hipboa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toothpi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ks.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world,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aft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becomes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fetish—the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oudly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displayed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lection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vinyl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eco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shelved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alongside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files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[1].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chose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address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practical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perceptual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vice-oriented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Furthermore,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guide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wearable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360" w:bottom="1080" w:left="960" w:right="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337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96"/>
          <w:b/>
          <w:bCs/>
        </w:rPr>
        <w:t>REL</w:t>
      </w:r>
      <w:r>
        <w:rPr>
          <w:rFonts w:ascii="Times New Roman" w:hAnsi="Times New Roman" w:cs="Times New Roman" w:eastAsia="Times New Roman"/>
          <w:sz w:val="18"/>
          <w:szCs w:val="18"/>
          <w:spacing w:val="-15"/>
          <w:w w:val="96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6"/>
          <w:b/>
          <w:bCs/>
        </w:rPr>
        <w:t>TED</w:t>
      </w:r>
      <w:r>
        <w:rPr>
          <w:rFonts w:ascii="Times New Roman" w:hAnsi="Times New Roman" w:cs="Times New Roman" w:eastAsia="Times New Roman"/>
          <w:sz w:val="18"/>
          <w:szCs w:val="18"/>
          <w:spacing w:val="15"/>
          <w:w w:val="96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ORK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Eisenbe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foundation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encompasses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incorporating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educational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settings,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decorate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stimulates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intellectual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tools: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98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Learning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Oriented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7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ograming</w:t>
      </w:r>
      <w:r>
        <w:rPr>
          <w:rFonts w:ascii="Times New Roman" w:hAnsi="Times New Roman" w:cs="Times New Roman" w:eastAsia="Times New Roman"/>
          <w:sz w:val="18"/>
          <w:szCs w:val="18"/>
          <w:spacing w:val="9"/>
          <w:w w:val="107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4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4"/>
          <w:b/>
          <w:bCs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  <w:b/>
          <w:bCs/>
        </w:rPr>
        <w:t>vi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99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4"/>
          <w:b/>
          <w:bCs/>
        </w:rPr>
        <w:t>onments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Logo,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xt-based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seminal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ples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constructionism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embodiment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Scratch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successful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modern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vice-oriented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vironments,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projects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Processing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a-based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animations.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Processing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entry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xtremely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successful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tool[7].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neither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Logo,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Scratch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xplicitly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compatibility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xcellent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plified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syntax,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prioritize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feedback,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applicable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projects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capabilites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gestural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code,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graphically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late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99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DRESSCODE</w:t>
      </w:r>
      <w:r>
        <w:rPr>
          <w:rFonts w:ascii="Times New Roman" w:hAnsi="Times New Roman" w:cs="Times New Roman" w:eastAsia="Times New Roman"/>
          <w:sz w:val="18"/>
          <w:szCs w:val="18"/>
          <w:spacing w:val="3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SOFT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ARE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21.02301pt;margin-top:206.443756pt;width:243.06932pt;height:149.38924pt;mso-position-horizontal-relative:page;mso-position-vertical-relative:paragraph;z-index:-616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aimed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reduce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technical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independent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deliberate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decisions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assist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name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flects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wearables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ashion,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cation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purpose,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comprised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elements: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grated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(IDE)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graphic-use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(GUI)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custom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(API).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blending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GUI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conjunction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gesturally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automatically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human-editable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reflects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2240" w:h="15840"/>
          <w:pgMar w:top="1360" w:bottom="1080" w:left="960" w:right="840"/>
        </w:sectPr>
      </w:pPr>
      <w:rPr/>
    </w:p>
    <w:p>
      <w:pPr>
        <w:spacing w:before="27" w:after="0" w:line="240" w:lineRule="auto"/>
        <w:ind w:left="117" w:right="2059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vel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8"/>
          <w:b/>
          <w:bCs/>
        </w:rPr>
        <w:t>Accessi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18"/>
          <w:b/>
          <w:bCs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8"/>
          <w:b/>
          <w:bCs/>
        </w:rPr>
        <w:t>le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8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CAD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9"/>
          <w:b/>
          <w:bCs/>
        </w:rPr>
        <w:t>tools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blend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accessible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mechanisms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designs.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etch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constrain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gestures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tablet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[5].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etchChair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etching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lus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[10].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CNC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milling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machine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assembled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FlatCAD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6"/>
          <w:b/>
          <w:bCs/>
        </w:rPr>
        <w:t>Interface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1.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essCode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softwa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360" w:bottom="1080" w:left="960" w:right="840"/>
          <w:cols w:num="3" w:equalWidth="0">
            <w:col w:w="4979" w:space="481"/>
            <w:col w:w="748" w:space="525"/>
            <w:col w:w="3707"/>
          </w:cols>
        </w:sectPr>
      </w:pPr>
      <w:rPr/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seeks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uild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customized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construction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cutter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FlatLang,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vice-oriented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gramming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Logo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[4].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Spiro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ator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digitally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customize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ypotro-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choid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geared-dr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option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xporting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gears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xporting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paths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gears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themsel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[3].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emphasize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either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stylus,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components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nipulated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learning-oriented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sections: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left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right.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rulers,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grid,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board,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menu.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board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defines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coordinate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referenced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API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upper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left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corner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(0,0)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cartesian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coordinates.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resize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board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inches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millimeters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board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menu.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zoom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board,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opens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dialog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xport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console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reporting.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panels,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declarat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360" w:bottom="1080" w:left="960" w:right="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menu,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toolbar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top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coding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program.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run,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played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128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9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ogramming</w:t>
      </w:r>
      <w:r>
        <w:rPr>
          <w:rFonts w:ascii="Times New Roman" w:hAnsi="Times New Roman" w:cs="Times New Roman" w:eastAsia="Times New Roman"/>
          <w:sz w:val="18"/>
          <w:szCs w:val="18"/>
          <w:spacing w:val="-18"/>
          <w:w w:val="109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Langu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9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9"/>
          <w:b/>
          <w:bCs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19"/>
          <w:w w:val="109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Dr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wing</w:t>
      </w:r>
      <w:r>
        <w:rPr>
          <w:rFonts w:ascii="Times New Roman" w:hAnsi="Times New Roman" w:cs="Times New Roman" w:eastAsia="Times New Roman"/>
          <w:sz w:val="18"/>
          <w:szCs w:val="18"/>
          <w:spacing w:val="3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API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interpreted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mantic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a-based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librar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-defined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programs,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interpretation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instantaneous;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operations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seconds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ecuted.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custom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functionality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99"/>
          <w:position w:val="7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entional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datatypes,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(numbers,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strings,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booleans,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lists),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well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datatypes,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included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API.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basic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xpressions,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conditionals,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loops,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-defined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functions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ariable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signment.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ariables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dynamically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typed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reduce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syntactic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identifiers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assigned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datatypes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original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assignment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point.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lan-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guage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uilt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math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functions,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trigonometric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functions,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Euclidean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distance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function,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noise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generation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functions: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uniform,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aussian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Perlin.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formulated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(OOP)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paradigm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geometric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(points,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polygons,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ellipses,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rectangles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es),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nipulate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objects.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calling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appropriate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passing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parameters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ignating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dimensions.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central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origin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point.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“dr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w”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DressCode.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automatically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simplify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steps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modified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kinds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geometric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stylistic.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ometric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rotated,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scaled,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polygon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boolean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operations,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(union,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intersection,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ference),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origin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unless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otherwise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specified.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specialized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boolean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operation,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xpand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filled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polygon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paths,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maintain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appearance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cutte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cutter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CNC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milling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machine.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Stylistic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appearance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fill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color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weight,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being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ransformations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assigning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calling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formation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0" w:lineRule="auto"/>
        <w:ind w:left="117" w:right="-51" w:firstLine="20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53.858002pt;margin-top:-1.860768pt;width:97.227pt;height:.1pt;mso-position-horizontal-relative:page;mso-position-vertical-relative:paragraph;z-index:-615" coordorigin="1077,-37" coordsize="1945,2">
            <v:shape style="position:absolute;left:1077;top:-37;width:1945;height:2" coordorigin="1077,-37" coordsize="1945,0" path="m1077,-37l3022,-37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w w:val="99"/>
          <w:position w:val="8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spacing w:val="-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position w:val="0"/>
        </w:rPr>
        <w:t>full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8"/>
          <w:position w:val="0"/>
        </w:rPr>
        <w:t>specification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position w:val="0"/>
        </w:rPr>
        <w:t>DressCode</w:t>
      </w:r>
      <w:r>
        <w:rPr>
          <w:rFonts w:ascii="Times New Roman" w:hAnsi="Times New Roman" w:cs="Times New Roman" w:eastAsia="Times New Roman"/>
          <w:sz w:val="18"/>
          <w:szCs w:val="18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position w:val="0"/>
        </w:rPr>
        <w:t>language</w:t>
      </w:r>
      <w:r>
        <w:rPr>
          <w:rFonts w:ascii="Times New Roman" w:hAnsi="Times New Roman" w:cs="Times New Roman" w:eastAsia="Times New Roman"/>
          <w:sz w:val="18"/>
          <w:szCs w:val="1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position w:val="0"/>
        </w:rPr>
        <w:t>API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position w:val="0"/>
        </w:rPr>
        <w:t>ailable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position w:val="0"/>
        </w:rPr>
        <w:t>at: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position w:val="0"/>
        </w:rPr>
        <w:t> </w:t>
      </w:r>
      <w:hyperlink r:id="rId7">
        <w:r>
          <w:rPr>
            <w:rFonts w:ascii="Times New Roman" w:hAnsi="Times New Roman" w:cs="Times New Roman" w:eastAsia="Times New Roman"/>
            <w:sz w:val="16"/>
            <w:szCs w:val="16"/>
            <w:spacing w:val="0"/>
            <w:w w:val="143"/>
            <w:b/>
            <w:bCs/>
            <w:position w:val="0"/>
          </w:rPr>
          <w:t>http://jacobsj.scripts.mit.edu/dresscode/index.</w:t>
        </w:r>
        <w:r>
          <w:rPr>
            <w:rFonts w:ascii="Times New Roman" w:hAnsi="Times New Roman" w:cs="Times New Roman" w:eastAsia="Times New Roman"/>
            <w:sz w:val="16"/>
            <w:szCs w:val="16"/>
            <w:spacing w:val="0"/>
            <w:w w:val="143"/>
            <w:b/>
            <w:bCs/>
            <w:position w:val="0"/>
          </w:rPr>
          <w:t> </w:t>
        </w:r>
      </w:hyperlink>
      <w:hyperlink r:id="rId8">
        <w:r>
          <w:rPr>
            <w:rFonts w:ascii="Times New Roman" w:hAnsi="Times New Roman" w:cs="Times New Roman" w:eastAsia="Times New Roman"/>
            <w:sz w:val="16"/>
            <w:szCs w:val="16"/>
            <w:spacing w:val="0"/>
            <w:w w:val="122"/>
            <w:b/>
            <w:bCs/>
            <w:position w:val="0"/>
          </w:rPr>
          <w:t>php?title=Drawing_API_Reference</w:t>
        </w:r>
        <w:r>
          <w:rPr>
            <w:rFonts w:ascii="Times New Roman" w:hAnsi="Times New Roman" w:cs="Times New Roman" w:eastAsia="Times New Roman"/>
            <w:sz w:val="16"/>
            <w:szCs w:val="16"/>
            <w:spacing w:val="0"/>
            <w:w w:val="100"/>
            <w:position w:val="0"/>
          </w:rPr>
        </w:r>
      </w:hyperlink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repetition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anizing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tains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datatype,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specialized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anizing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collect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automatically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maintain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origin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children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origins.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acilitate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anced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transformations;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clip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bounds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clipping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mask,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automatically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chose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suited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transparent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algorithms,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recognize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recognition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desire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xtend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tational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augmented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feedback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374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Graphic</w:t>
      </w:r>
      <w:r>
        <w:rPr>
          <w:rFonts w:ascii="Times New Roman" w:hAnsi="Times New Roman" w:cs="Times New Roman" w:eastAsia="Times New Roman"/>
          <w:sz w:val="18"/>
          <w:szCs w:val="18"/>
          <w:spacing w:val="3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4"/>
          <w:w w:val="91"/>
          <w:b/>
          <w:bCs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22"/>
          <w:b/>
          <w:bCs/>
        </w:rPr>
        <w:t>ools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Collect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distinguished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cause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maintain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symmetry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API.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automatically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corresponding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immediately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encourage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natural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throughout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1.92pt;height:32.445pt;mso-position-horizontal-relative:char;mso-position-vertical-relative:line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8" w:after="0" w:line="180" w:lineRule="exact"/>
        <w:ind w:right="70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2.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graphic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drawing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manipulation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tools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essCode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(f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left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right: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selection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ectangle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ellipse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egular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polygon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line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cu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import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pen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toolset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gular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(ellipse,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rectangle,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polygon,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e),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irr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gular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(figure: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2).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polygon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symmetry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tionality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hidden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modifying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ual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curso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board.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inserted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tifier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gument.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declaration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wrapped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inserted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updated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reflect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coordinates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(figure: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37.15pt;height:126.225pt;mso-position-horizontal-relative:char;mso-position-vertical-relative:line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80" w:lineRule="exact"/>
        <w:ind w:left="117" w:right="-48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3.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Graphically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eated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polygon,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ectangle,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ir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egular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poly-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gon,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cor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esponding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automatically-generated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code.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(The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ir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egular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polygon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has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just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been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selection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tool.)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declarat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Child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nested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declarat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simultaneously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highlighted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modified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xt-editor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highlighted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(figure: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??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declarat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feedback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modifying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6.33pt;height:123.69pt;mso-position-horizontal-relative:char;mso-position-vertical-relative:line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6" w:after="0" w:line="240" w:lineRule="auto"/>
        <w:ind w:left="86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4.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Declarat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view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selected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primit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anize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graphically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return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stamps: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dynamic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Dynamic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dynamic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menu.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dy-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namic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package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name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specified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automatically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return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function.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declarat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option.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translate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positions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xplicit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instances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(figure: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5).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menu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lecting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dynamic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modified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menu,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display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editable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format.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human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readable,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numerous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39.52pt;height:172.44pt;mso-position-horizontal-relative:char;mso-position-vertical-relative:line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80" w:lineRule="exact"/>
        <w:ind w:right="70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5.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Static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stamp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functionalit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(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op: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User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defined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code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which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generates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random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ellipses.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ellipses’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positioning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size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change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each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time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ogram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run.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Bottom: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static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stamp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eated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ellipses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which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always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etu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same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design.)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338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6"/>
          <w:w w:val="90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0"/>
          <w:b/>
          <w:bCs/>
        </w:rPr>
        <w:t>CTIVITY</w:t>
      </w:r>
      <w:r>
        <w:rPr>
          <w:rFonts w:ascii="Times New Roman" w:hAnsi="Times New Roman" w:cs="Times New Roman" w:eastAsia="Times New Roman"/>
          <w:sz w:val="18"/>
          <w:szCs w:val="18"/>
          <w:spacing w:val="13"/>
          <w:w w:val="9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Domain-specific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component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craft;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portant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appropriately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production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components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learnin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eation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eflection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components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influenced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Brennan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Resnick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dimensions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thinking: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concepts,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actices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spectives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[2],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417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6"/>
          <w:b/>
          <w:bCs/>
        </w:rPr>
        <w:t>Learning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components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derstanding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mic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entails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concepts,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recogniz-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components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es.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technical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420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Creation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comprised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epetition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eusing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emixing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critique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iteration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occurs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cremental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steps.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iteration,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repeti-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successful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ecution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skills.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Reusing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remixing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play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roles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tational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craft;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starting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something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arallels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occur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feasible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ariations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3958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2"/>
          <w:b/>
          <w:bCs/>
        </w:rPr>
        <w:t>Extension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Algorithimic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emphasizes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xtension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eflection,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sharing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Reflection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occurs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practitioners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xamine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creations.</w:t>
      </w:r>
      <w:r>
        <w:rPr>
          <w:rFonts w:ascii="Times New Roman" w:hAnsi="Times New Roman" w:cs="Times New Roman" w:eastAsia="Times New Roman"/>
          <w:sz w:val="20"/>
          <w:szCs w:val="2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Reflection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cilitated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sharing,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practitioners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friends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peers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sharing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behind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gifts.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pursuits.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367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USER</w:t>
      </w:r>
      <w:r>
        <w:rPr>
          <w:rFonts w:ascii="Times New Roman" w:hAnsi="Times New Roman" w:cs="Times New Roman" w:eastAsia="Times New Roman"/>
          <w:sz w:val="18"/>
          <w:szCs w:val="18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STU</w:t>
      </w:r>
      <w:r>
        <w:rPr>
          <w:rFonts w:ascii="Times New Roman" w:hAnsi="Times New Roman" w:cs="Times New Roman" w:eastAsia="Times New Roman"/>
          <w:sz w:val="18"/>
          <w:szCs w:val="18"/>
          <w:spacing w:val="-13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mic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eness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consisted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-day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shop,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consecut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ends,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screen-printed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312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1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aluation</w:t>
      </w:r>
      <w:r>
        <w:rPr>
          <w:rFonts w:ascii="Times New Roman" w:hAnsi="Times New Roman" w:cs="Times New Roman" w:eastAsia="Times New Roman"/>
          <w:sz w:val="18"/>
          <w:szCs w:val="18"/>
          <w:spacing w:val="-18"/>
          <w:w w:val="11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Methods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discussions.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Pre-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cused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attitudes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useful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felt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good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xpression.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tices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referencing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xamples,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Post-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attitudinal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matched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pre-sur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ys,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written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asking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scribe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opinion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projects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Interim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administered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days,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hindered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cess.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start,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middle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ilarly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recorded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transcribed.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xamined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ifying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augmenting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discussions,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enj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yed,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felt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cess.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erbal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outcomes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analyzed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repeated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notable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ments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original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personally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meaningful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intellectually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80" w:lineRule="exact"/>
        <w:jc w:val="left"/>
        <w:rPr>
          <w:sz w:val="8"/>
          <w:szCs w:val="8"/>
        </w:rPr>
      </w:pPr>
      <w:rPr/>
      <w:r>
        <w:rPr/>
        <w:br w:type="column"/>
      </w:r>
      <w:r>
        <w:rPr>
          <w:sz w:val="8"/>
          <w:szCs w:val="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90.379925" w:type="dxa"/>
      </w:tblPr>
      <w:tblGrid/>
      <w:tr>
        <w:trPr>
          <w:trHeight w:val="586" w:hRule="exact"/>
        </w:trPr>
        <w:tc>
          <w:tcPr>
            <w:tcW w:w="959" w:type="dxa"/>
            <w:tcBorders>
              <w:top w:val="single" w:sz="3.184" w:space="0" w:color="000000"/>
              <w:bottom w:val="single" w:sz="3.184" w:space="0" w:color="000000"/>
              <w:left w:val="single" w:sz="3.184064" w:space="0" w:color="000000"/>
              <w:right w:val="single" w:sz="3.184148" w:space="0" w:color="000000"/>
            </w:tcBorders>
          </w:tcPr>
          <w:p>
            <w:pPr/>
            <w:rPr/>
          </w:p>
        </w:tc>
        <w:tc>
          <w:tcPr>
            <w:tcW w:w="952" w:type="dxa"/>
            <w:tcBorders>
              <w:top w:val="single" w:sz="3.184" w:space="0" w:color="000000"/>
              <w:bottom w:val="single" w:sz="3.184" w:space="0" w:color="000000"/>
              <w:left w:val="single" w:sz="3.184148" w:space="0" w:color="000000"/>
              <w:right w:val="single" w:sz="3.184359" w:space="0" w:color="000000"/>
            </w:tcBorders>
          </w:tcPr>
          <w:p>
            <w:pPr>
              <w:spacing w:before="9" w:after="0" w:line="180" w:lineRule="exact"/>
              <w:ind w:left="114" w:right="94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no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-2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xperience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(1)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359" w:space="0" w:color="000000"/>
              <w:right w:val="single" w:sz="3.184219" w:space="0" w:color="000000"/>
            </w:tcBorders>
          </w:tcPr>
          <w:p>
            <w:pPr>
              <w:spacing w:before="4" w:after="0" w:line="240" w:lineRule="auto"/>
              <w:ind w:left="244" w:right="224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2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19" w:space="0" w:color="000000"/>
              <w:right w:val="single" w:sz="3.184406" w:space="0" w:color="000000"/>
            </w:tcBorders>
          </w:tcPr>
          <w:p>
            <w:pPr>
              <w:spacing w:before="4" w:after="0" w:line="240" w:lineRule="auto"/>
              <w:ind w:left="244" w:right="224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3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406" w:space="0" w:color="000000"/>
              <w:right w:val="single" w:sz="3.184172" w:space="0" w:color="000000"/>
            </w:tcBorders>
          </w:tcPr>
          <w:p>
            <w:pPr>
              <w:spacing w:before="4" w:after="0" w:line="240" w:lineRule="auto"/>
              <w:ind w:left="244" w:right="224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172" w:space="0" w:color="000000"/>
              <w:right w:val="single" w:sz="3.18434" w:space="0" w:color="000000"/>
            </w:tcBorders>
          </w:tcPr>
          <w:p>
            <w:pPr>
              <w:spacing w:before="4" w:after="0" w:line="240" w:lineRule="auto"/>
              <w:ind w:left="84" w:right="64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-2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xpert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  <w:p>
            <w:pPr>
              <w:spacing w:before="0" w:after="0" w:line="179" w:lineRule="exact"/>
              <w:ind w:left="191" w:right="171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(5)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27" w:hRule="exact"/>
        </w:trPr>
        <w:tc>
          <w:tcPr>
            <w:tcW w:w="959" w:type="dxa"/>
            <w:tcBorders>
              <w:top w:val="single" w:sz="3.184" w:space="0" w:color="000000"/>
              <w:bottom w:val="single" w:sz="3.184" w:space="0" w:color="000000"/>
              <w:left w:val="single" w:sz="3.184064" w:space="0" w:color="000000"/>
              <w:right w:val="single" w:sz="3.184148" w:space="0" w:color="000000"/>
            </w:tcBorders>
          </w:tcPr>
          <w:p>
            <w:pPr>
              <w:spacing w:before="4" w:after="0" w:line="240" w:lineRule="auto"/>
              <w:ind w:left="359" w:right="339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art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952" w:type="dxa"/>
            <w:tcBorders>
              <w:top w:val="single" w:sz="3.184" w:space="0" w:color="000000"/>
              <w:bottom w:val="single" w:sz="3.184" w:space="0" w:color="000000"/>
              <w:left w:val="single" w:sz="3.184148" w:space="0" w:color="000000"/>
              <w:right w:val="single" w:sz="3.184359" w:space="0" w:color="000000"/>
            </w:tcBorders>
          </w:tcPr>
          <w:p>
            <w:pPr>
              <w:spacing w:before="0" w:after="0" w:line="197" w:lineRule="exact"/>
              <w:ind w:left="387" w:right="367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359" w:space="0" w:color="000000"/>
              <w:right w:val="single" w:sz="3.184219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19" w:space="0" w:color="000000"/>
              <w:right w:val="single" w:sz="3.184406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406" w:space="0" w:color="000000"/>
              <w:right w:val="single" w:sz="3.184172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172" w:space="0" w:color="000000"/>
              <w:right w:val="single" w:sz="3.18434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27" w:hRule="exact"/>
        </w:trPr>
        <w:tc>
          <w:tcPr>
            <w:tcW w:w="959" w:type="dxa"/>
            <w:tcBorders>
              <w:top w:val="single" w:sz="3.184" w:space="0" w:color="000000"/>
              <w:bottom w:val="single" w:sz="3.184" w:space="0" w:color="000000"/>
              <w:left w:val="single" w:sz="3.184064" w:space="0" w:color="000000"/>
              <w:right w:val="single" w:sz="3.184148" w:space="0" w:color="000000"/>
            </w:tcBorders>
          </w:tcPr>
          <w:p>
            <w:pPr>
              <w:spacing w:before="4" w:after="0" w:line="240" w:lineRule="auto"/>
              <w:ind w:left="298" w:right="278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craft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952" w:type="dxa"/>
            <w:tcBorders>
              <w:top w:val="single" w:sz="3.184" w:space="0" w:color="000000"/>
              <w:bottom w:val="single" w:sz="3.184" w:space="0" w:color="000000"/>
              <w:left w:val="single" w:sz="3.184148" w:space="0" w:color="000000"/>
              <w:right w:val="single" w:sz="3.184359" w:space="0" w:color="000000"/>
            </w:tcBorders>
          </w:tcPr>
          <w:p>
            <w:pPr>
              <w:spacing w:before="0" w:after="0" w:line="197" w:lineRule="exact"/>
              <w:ind w:left="387" w:right="367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359" w:space="0" w:color="000000"/>
              <w:right w:val="single" w:sz="3.184219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19" w:space="0" w:color="000000"/>
              <w:right w:val="single" w:sz="3.184406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406" w:space="0" w:color="000000"/>
              <w:right w:val="single" w:sz="3.184172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172" w:space="0" w:color="000000"/>
              <w:right w:val="single" w:sz="3.18434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27" w:hRule="exact"/>
        </w:trPr>
        <w:tc>
          <w:tcPr>
            <w:tcW w:w="959" w:type="dxa"/>
            <w:tcBorders>
              <w:top w:val="single" w:sz="3.184" w:space="0" w:color="000000"/>
              <w:bottom w:val="single" w:sz="3.184" w:space="0" w:color="000000"/>
              <w:left w:val="single" w:sz="3.184064" w:space="0" w:color="000000"/>
              <w:right w:val="single" w:sz="3.184148" w:space="0" w:color="000000"/>
            </w:tcBorders>
          </w:tcPr>
          <w:p>
            <w:pPr>
              <w:spacing w:before="4" w:after="0" w:line="240" w:lineRule="auto"/>
              <w:ind w:left="104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  <w:t>programing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952" w:type="dxa"/>
            <w:tcBorders>
              <w:top w:val="single" w:sz="3.184" w:space="0" w:color="000000"/>
              <w:bottom w:val="single" w:sz="3.184" w:space="0" w:color="000000"/>
              <w:left w:val="single" w:sz="3.184148" w:space="0" w:color="000000"/>
              <w:right w:val="single" w:sz="3.184359" w:space="0" w:color="000000"/>
            </w:tcBorders>
          </w:tcPr>
          <w:p>
            <w:pPr>
              <w:spacing w:before="0" w:after="0" w:line="197" w:lineRule="exact"/>
              <w:ind w:left="387" w:right="367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359" w:space="0" w:color="000000"/>
              <w:right w:val="single" w:sz="3.184219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19" w:space="0" w:color="000000"/>
              <w:right w:val="single" w:sz="3.184406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406" w:space="0" w:color="000000"/>
              <w:right w:val="single" w:sz="3.184172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172" w:space="0" w:color="000000"/>
              <w:right w:val="single" w:sz="3.18434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27" w:hRule="exact"/>
        </w:trPr>
        <w:tc>
          <w:tcPr>
            <w:tcW w:w="959" w:type="dxa"/>
            <w:tcBorders>
              <w:top w:val="single" w:sz="3.184" w:space="0" w:color="000000"/>
              <w:bottom w:val="single" w:sz="3.184" w:space="0" w:color="000000"/>
              <w:left w:val="single" w:sz="3.184064" w:space="0" w:color="000000"/>
              <w:right w:val="single" w:sz="3.184148" w:space="0" w:color="000000"/>
            </w:tcBorders>
          </w:tcPr>
          <w:p>
            <w:pPr>
              <w:spacing w:before="4" w:after="0" w:line="240" w:lineRule="auto"/>
              <w:ind w:left="267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  <w:t>design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952" w:type="dxa"/>
            <w:tcBorders>
              <w:top w:val="single" w:sz="3.184" w:space="0" w:color="000000"/>
              <w:bottom w:val="single" w:sz="3.184" w:space="0" w:color="000000"/>
              <w:left w:val="single" w:sz="3.184148" w:space="0" w:color="000000"/>
              <w:right w:val="single" w:sz="3.184359" w:space="0" w:color="000000"/>
            </w:tcBorders>
          </w:tcPr>
          <w:p>
            <w:pPr>
              <w:spacing w:before="0" w:after="0" w:line="197" w:lineRule="exact"/>
              <w:ind w:left="387" w:right="367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359" w:space="0" w:color="000000"/>
              <w:right w:val="single" w:sz="3.184219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19" w:space="0" w:color="000000"/>
              <w:right w:val="single" w:sz="3.184406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406" w:space="0" w:color="000000"/>
              <w:right w:val="single" w:sz="3.184172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172" w:space="0" w:color="000000"/>
              <w:right w:val="single" w:sz="3.18434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</w:tr>
    </w:tbl>
    <w:p>
      <w:pPr>
        <w:spacing w:before="20" w:after="0" w:line="240" w:lineRule="auto"/>
        <w:ind w:left="1174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1.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Prior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participant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experience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239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2"/>
          <w:b/>
          <w:bCs/>
        </w:rPr>
        <w:t>Demographics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2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8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4"/>
          <w:w w:val="99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1"/>
          <w:b/>
          <w:bCs/>
        </w:rPr>
        <w:t>ticipants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adults,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13-17,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21,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male,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female.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liberately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(table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cated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viously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Scratch,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Adobe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Illustrator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Photoshop,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Solid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course,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rience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297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12"/>
          <w:w w:val="108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8"/>
          <w:b/>
          <w:bCs/>
        </w:rPr>
        <w:t>orkshop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8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99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9"/>
          <w:b/>
          <w:bCs/>
        </w:rPr>
        <w:t>ogression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size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color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preference.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session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introduced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introduced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guiding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alk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composed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lines.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plained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alk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session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photo-emulsion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sample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instructions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thought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re-produce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(figure: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6).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9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task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ating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onto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hours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modifying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original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alk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generating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scratch,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instructor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ideas.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session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prepared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stretching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frames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photo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emulsion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screens.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After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ards,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2.5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hours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complete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pants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-printed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finished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transparencies,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instructors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xposed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ernight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ure:7).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session,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materials,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shirts.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16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6.24pt;height:174.42pt;mso-position-horizontal-relative:char;mso-position-vertical-relative:line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4" w:after="0" w:line="240" w:lineRule="auto"/>
        <w:ind w:left="234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6.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Sample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designs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cor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esponding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examples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essCode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5.0175pt;height:119.34pt;mso-position-horizontal-relative:char;mso-position-vertical-relative:line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6" w:after="0" w:line="180" w:lineRule="exact"/>
        <w:ind w:left="117" w:right="-47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7.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printing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ocess.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(Clockwise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uppe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-left: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Digital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design,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printed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transpa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ency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design,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st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etching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een,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applying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photo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emulsion,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exposing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transpa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enc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washing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out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eal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design,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printing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finished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com-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pleted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print.)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7" w:right="279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Screen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Printing</w:t>
      </w:r>
      <w:r>
        <w:rPr>
          <w:rFonts w:ascii="Times New Roman" w:hAnsi="Times New Roman" w:cs="Times New Roman" w:eastAsia="Times New Roman"/>
          <w:sz w:val="18"/>
          <w:szCs w:val="18"/>
          <w:spacing w:val="3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Results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successfully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7"/>
        </w:rPr>
        <w:t>(figure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8).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ied.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alk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adjustments,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solely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modifying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independent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xamples,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landscape,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geomet-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spiraling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radial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comprised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erlapping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booleans.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xtremely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popular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ticipants.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successful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transferring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shirt,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xpose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emulsion.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shirts,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brought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arments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friends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amil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eep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planned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continue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themsel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planned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shirts,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contacted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via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email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thanking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xperience,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requesting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tips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arments.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7.05pt;height:176.2875pt;mso-position-horizontal-relative:char;mso-position-vertical-relative:line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3" w:after="0" w:line="240" w:lineRule="auto"/>
        <w:ind w:left="443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8.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Completed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shirts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printing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orkshop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discussions,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post-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printing,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attitudes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after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sessions.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majority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cases,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e;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belief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daily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life,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comfort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Six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after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DressCode.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minority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portion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seemed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slightly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diminished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graming,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diminished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ticipants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xtended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(rotation,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scaling,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boolean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operations).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said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majority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cated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continue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guage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particula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3817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1"/>
          <w:b/>
          <w:bCs/>
        </w:rPr>
        <w:t>DISCUSSION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participants’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xperiences.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lation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Second,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gorithmic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Finally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14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2.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participant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ey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esponses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ole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graphic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finished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resonate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participants’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daily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23" w:lineRule="auto"/>
        <w:ind w:left="117" w:right="-5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50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Principles</w:t>
      </w:r>
      <w:r>
        <w:rPr>
          <w:rFonts w:ascii="Times New Roman" w:hAnsi="Times New Roman" w:cs="Times New Roman" w:eastAsia="Times New Roman"/>
          <w:sz w:val="18"/>
          <w:szCs w:val="18"/>
          <w:spacing w:val="24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8"/>
          <w:b/>
          <w:bCs/>
        </w:rPr>
        <w:t>Combining</w:t>
      </w:r>
      <w:r>
        <w:rPr>
          <w:rFonts w:ascii="Times New Roman" w:hAnsi="Times New Roman" w:cs="Times New Roman" w:eastAsia="Times New Roman"/>
          <w:sz w:val="18"/>
          <w:szCs w:val="18"/>
          <w:spacing w:val="41"/>
          <w:w w:val="108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Graphic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5"/>
          <w:b/>
          <w:bCs/>
        </w:rPr>
        <w:t>Manipulation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5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8"/>
          <w:szCs w:val="18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xtual</w:t>
      </w:r>
      <w:r>
        <w:rPr>
          <w:rFonts w:ascii="Times New Roman" w:hAnsi="Times New Roman" w:cs="Times New Roman" w:eastAsia="Times New Roman"/>
          <w:sz w:val="18"/>
          <w:szCs w:val="18"/>
          <w:spacing w:val="4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99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ograming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64" w:lineRule="exact"/>
        <w:ind w:left="117" w:right="-5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1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tech-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niques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accessible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participants’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indicates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ple,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helpful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majority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(table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suggest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accessible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assisted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programs.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Before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introduced,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independently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started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program.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xpanded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6" w:right="145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think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eady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etty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good.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i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find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vas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shows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basically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3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6" w:right="145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think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show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see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doing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it,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om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point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point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point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actually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aphical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side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auto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update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show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work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GUI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too.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try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say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ok,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something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aphical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try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manipulate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eady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unde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standing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aphical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appearing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enti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tim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xamination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finished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themsel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pen,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blend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sonal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styles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reflected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creato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acilitating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introduction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paradigms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6"/>
        </w:rPr>
        <w:t>cific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20" w:lineRule="exact"/>
        <w:ind w:right="64" w:firstLine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658997pt;margin-top:-1.163012pt;width:271.419022pt;height:43.437pt;mso-position-horizontal-relative:page;mso-position-vertical-relative:paragraph;z-index:-614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406" w:hRule="exact"/>
                    </w:trPr>
                    <w:tc>
                      <w:tcPr>
                        <w:tcW w:w="1959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014" w:space="0" w:color="000000"/>
                          <w:right w:val="single" w:sz="3.184064" w:space="0" w:color="00000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82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064" w:space="0" w:color="000000"/>
                          <w:right w:val="single" w:sz="3.184109" w:space="0" w:color="000000"/>
                        </w:tcBorders>
                      </w:tcPr>
                      <w:p>
                        <w:pPr>
                          <w:spacing w:before="9" w:after="0" w:line="180" w:lineRule="exact"/>
                          <w:ind w:left="122" w:right="74" w:firstLine="170"/>
                          <w:jc w:val="left"/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  <w:t>st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-9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  <w:t>disagree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109" w:space="0" w:color="000000"/>
                          <w:right w:val="single" w:sz="3.184053" w:space="0" w:color="000000"/>
                        </w:tcBorders>
                      </w:tcPr>
                      <w:p>
                        <w:pPr>
                          <w:spacing w:before="4" w:after="0" w:line="240" w:lineRule="auto"/>
                          <w:ind w:left="10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  <w:t>disagree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053" w:space="0" w:color="000000"/>
                          <w:right w:val="single" w:sz="3.184004" w:space="0" w:color="000000"/>
                        </w:tcBorders>
                      </w:tcPr>
                      <w:p>
                        <w:pPr>
                          <w:spacing w:before="4" w:after="0" w:line="240" w:lineRule="auto"/>
                          <w:ind w:left="10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  <w:t>neutral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004" w:space="0" w:color="000000"/>
                          <w:right w:val="single" w:sz="3.184184" w:space="0" w:color="000000"/>
                        </w:tcBorders>
                      </w:tcPr>
                      <w:p>
                        <w:pPr>
                          <w:spacing w:before="4" w:after="0" w:line="240" w:lineRule="auto"/>
                          <w:ind w:left="15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  <w:t>agree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184" w:space="0" w:color="000000"/>
                          <w:right w:val="single" w:sz="3.184059" w:space="0" w:color="000000"/>
                        </w:tcBorders>
                      </w:tcPr>
                      <w:p>
                        <w:pPr>
                          <w:spacing w:before="4" w:after="0" w:line="220" w:lineRule="exact"/>
                          <w:ind w:left="235" w:right="-78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  <w:position w:val="3"/>
                          </w:rPr>
                          <w:t>st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-9"/>
                            <w:w w:val="100"/>
                            <w:position w:val="3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  <w:position w:val="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  <w:position w:val="3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4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  <w:position w:val="-1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75" w:lineRule="exact"/>
                          <w:ind w:left="158" w:right="-63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  <w:position w:val="3"/>
                          </w:rPr>
                          <w:t>agree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6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  <w:position w:val="-5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27" w:hRule="exact"/>
                    </w:trPr>
                    <w:tc>
                      <w:tcPr>
                        <w:tcW w:w="1959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014" w:space="0" w:color="000000"/>
                          <w:right w:val="single" w:sz="3.184064" w:space="0" w:color="000000"/>
                        </w:tcBorders>
                      </w:tcPr>
                      <w:p>
                        <w:pPr>
                          <w:spacing w:before="4" w:after="0" w:line="240" w:lineRule="auto"/>
                          <w:ind w:left="32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  <w:t>helped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  <w:t>create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  <w:t>design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82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064" w:space="0" w:color="000000"/>
                          <w:right w:val="single" w:sz="3.184109" w:space="0" w:color="000000"/>
                        </w:tcBorders>
                      </w:tcPr>
                      <w:p>
                        <w:pPr>
                          <w:spacing w:before="0" w:after="0" w:line="197" w:lineRule="exact"/>
                          <w:ind w:left="302" w:right="282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99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109" w:space="0" w:color="000000"/>
                          <w:right w:val="single" w:sz="3.184053" w:space="0" w:color="000000"/>
                        </w:tcBorders>
                      </w:tcPr>
                      <w:p>
                        <w:pPr>
                          <w:spacing w:before="0" w:after="0" w:line="197" w:lineRule="exact"/>
                          <w:ind w:left="246" w:right="226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99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053" w:space="0" w:color="000000"/>
                          <w:right w:val="single" w:sz="3.184004" w:space="0" w:color="000000"/>
                        </w:tcBorders>
                      </w:tcPr>
                      <w:p>
                        <w:pPr>
                          <w:spacing w:before="0" w:after="0" w:line="197" w:lineRule="exact"/>
                          <w:ind w:left="246" w:right="226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99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004" w:space="0" w:color="000000"/>
                          <w:right w:val="single" w:sz="3.184184" w:space="0" w:color="000000"/>
                        </w:tcBorders>
                      </w:tcPr>
                      <w:p>
                        <w:pPr>
                          <w:spacing w:before="0" w:after="0" w:line="197" w:lineRule="exact"/>
                          <w:ind w:left="246" w:right="226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99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184" w:space="0" w:color="000000"/>
                          <w:right w:val="single" w:sz="3.184059" w:space="0" w:color="000000"/>
                        </w:tcBorders>
                      </w:tcPr>
                      <w:p>
                        <w:pPr>
                          <w:spacing w:before="0" w:after="0" w:line="219" w:lineRule="exact"/>
                          <w:ind w:left="281" w:right="-111"/>
                          <w:jc w:val="left"/>
                          <w:tabs>
                            <w:tab w:pos="58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  <w:position w:val="2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  <w:position w:val="-5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27" w:hRule="exact"/>
                    </w:trPr>
                    <w:tc>
                      <w:tcPr>
                        <w:tcW w:w="1959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014" w:space="0" w:color="000000"/>
                          <w:right w:val="single" w:sz="3.184064" w:space="0" w:color="000000"/>
                        </w:tcBorders>
                      </w:tcPr>
                      <w:p>
                        <w:pPr>
                          <w:spacing w:before="4" w:after="0" w:line="240" w:lineRule="auto"/>
                          <w:ind w:left="10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  <w:t>helped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  <w:t>understand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-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  <w:t>program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82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064" w:space="0" w:color="000000"/>
                          <w:right w:val="single" w:sz="3.184109" w:space="0" w:color="000000"/>
                        </w:tcBorders>
                      </w:tcPr>
                      <w:p>
                        <w:pPr>
                          <w:spacing w:before="0" w:after="0" w:line="197" w:lineRule="exact"/>
                          <w:ind w:left="302" w:right="282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99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109" w:space="0" w:color="000000"/>
                          <w:right w:val="single" w:sz="3.184053" w:space="0" w:color="000000"/>
                        </w:tcBorders>
                      </w:tcPr>
                      <w:p>
                        <w:pPr>
                          <w:spacing w:before="0" w:after="0" w:line="197" w:lineRule="exact"/>
                          <w:ind w:left="246" w:right="226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99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053" w:space="0" w:color="000000"/>
                          <w:right w:val="single" w:sz="3.184004" w:space="0" w:color="000000"/>
                        </w:tcBorders>
                      </w:tcPr>
                      <w:p>
                        <w:pPr>
                          <w:spacing w:before="0" w:after="0" w:line="197" w:lineRule="exact"/>
                          <w:ind w:left="246" w:right="226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99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004" w:space="0" w:color="000000"/>
                          <w:right w:val="single" w:sz="3.184184" w:space="0" w:color="000000"/>
                        </w:tcBorders>
                      </w:tcPr>
                      <w:p>
                        <w:pPr>
                          <w:spacing w:before="0" w:after="0" w:line="197" w:lineRule="exact"/>
                          <w:ind w:left="246" w:right="226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99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3.184" w:space="0" w:color="000000"/>
                          <w:bottom w:val="single" w:sz="3.184" w:space="0" w:color="000000"/>
                          <w:left w:val="single" w:sz="3.184184" w:space="0" w:color="000000"/>
                          <w:right w:val="single" w:sz="3.184059" w:space="0" w:color="000000"/>
                        </w:tcBorders>
                      </w:tcPr>
                      <w:p>
                        <w:pPr>
                          <w:spacing w:before="0" w:after="0" w:line="219" w:lineRule="exact"/>
                          <w:ind w:left="281" w:right="-65"/>
                          <w:jc w:val="left"/>
                          <w:tabs>
                            <w:tab w:pos="58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  <w:position w:val="2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  <w:position w:val="-4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helpful.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unanimously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agreed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utility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sophisticated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ng,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control,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feedback.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phisticated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personalization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perspect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implement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numerous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sibilities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represented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implemented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felt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simplest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(inserting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identifiers,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wrapping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declaration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un-identified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es),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speculate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intuit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programmers.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confusing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modified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generating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frequently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syntax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modified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omitted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parentheses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placed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incorrect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statement.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issues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clear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re-consider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assumptions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intentions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less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conflict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process.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thermore,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assumptions,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easier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implement.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sophisticated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hanging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fruit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immediate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benefits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whereas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greater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implemented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xpanded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comprehension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suggested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implemented: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ind w:left="199" w:right="263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M: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[I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want]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kind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hup.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9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Z: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becomes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two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lines...so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going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two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lines?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M: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sideba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decided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didn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cli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goes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Z: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No,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wanted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half?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M: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goes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ersation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reinforces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7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7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7"/>
        </w:rPr>
        <w:t>ficulty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assump-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viduals’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processes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implemen-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tation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considering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stimulate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thinking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programmers,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16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opaque.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cussion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occurred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topic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preserving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instances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randomly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intended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purpose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ues.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ondered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store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randomly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generated.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Building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preferred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noise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dialog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felt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useful.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said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prefer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option,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disagreed,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felt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20" w:lineRule="exact"/>
        <w:ind w:left="316" w:right="145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i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ell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would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kind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away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part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trying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turn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verything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UI.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eally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turn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andom,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(indicating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aphic)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aming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part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(indicating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andom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epetition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aphic),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Illust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verythin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3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potential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essential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encouraging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understood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embraced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introduction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conjunc-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conclu-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sions.</w:t>
      </w:r>
      <w:r>
        <w:rPr>
          <w:rFonts w:ascii="Times New Roman" w:hAnsi="Times New Roman" w:cs="Times New Roman" w:eastAsia="Times New Roman"/>
          <w:sz w:val="20"/>
          <w:szCs w:val="2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gely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intuit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easy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distinguished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participants’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personally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conform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stylistic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prefe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ences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vidual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Furthermore,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assisted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communicating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function.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Lastl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despite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sophisticated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careful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consideration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successful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grating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212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Algorithmic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7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Crafting</w:t>
      </w:r>
      <w:r>
        <w:rPr>
          <w:rFonts w:ascii="Times New Roman" w:hAnsi="Times New Roman" w:cs="Times New Roman" w:eastAsia="Times New Roman"/>
          <w:sz w:val="18"/>
          <w:szCs w:val="18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1"/>
          <w:b/>
          <w:bCs/>
        </w:rPr>
        <w:t>Practice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actually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end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up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doing?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assisted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technical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craft,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still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left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arding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af-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perceptions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viduals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antages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goals?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feedback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mechanisms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projects?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components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perception.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displayed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areness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20" w:lineRule="exact"/>
        <w:ind w:left="199" w:right="263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thought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many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amming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langu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1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220" w:lineRule="exact"/>
        <w:ind w:left="199" w:right="263" w:firstLine="29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now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know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many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possibilities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amming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seen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connection.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220" w:lineRule="exact"/>
        <w:ind w:left="199" w:right="263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got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essCode],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how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oad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possibilities,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learn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various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become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familiarized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essCod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1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nuanced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designing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itself,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carefully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20" w:lineRule="exact"/>
        <w:ind w:left="199" w:right="263" w:firstLine="29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Befo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thought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elatively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simpl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now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see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lot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thought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ocess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how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20" w:lineRule="exact"/>
        <w:ind w:left="199" w:right="263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learned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small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steps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learn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ough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essCode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allow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fully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xp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my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eative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side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xpand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knowled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1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perception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applicability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fundamental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step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challenging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porate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hoped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respect.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combined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aluation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clear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trying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before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ecute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ecision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20" w:lineRule="exact"/>
        <w:ind w:left="199" w:right="263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verythin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hand.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1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itself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??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xity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iteration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repetition.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emixing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portions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written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herself,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adjustments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composition.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stars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landscape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heart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scape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benefits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parame-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terization.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minutes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session,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decided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horizontal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composition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look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ertical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ariables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clouds,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moun-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tains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stars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height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board,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resized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board,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automatically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re-generated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size.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0" w:lineRule="exact"/>
        <w:ind w:left="316" w:right="145" w:firstLine="29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essCode]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easier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ather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edoing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enti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3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played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majority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signs.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noise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code.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noise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0" w:lineRule="exact"/>
        <w:ind w:left="316" w:right="145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andom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andom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wouldn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eally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andom,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put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special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plac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hoose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3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randomized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radial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elaborate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second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critique,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patterns,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solely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comprised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erlap-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astonished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surprised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ariety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algorithm.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0" w:lineRule="exact"/>
        <w:ind w:left="316" w:right="145" w:firstLine="29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essCode]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allowed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see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andom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oth-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erwis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obably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wouldn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thought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Aside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implementing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particular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aussian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noise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viate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instances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composition.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attempting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struggled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viate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aussian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arbi-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trary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struggles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touch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upon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ger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singularities.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erned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systematized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ruleset,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breaking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arbitrary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unclear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tedious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implement.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formalizing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problems.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formalizing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manner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programmatically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becomes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increasingly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ficult.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ipant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landscape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wished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mountains,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clouds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appeared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“realistic”.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reconciling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intuit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qualities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realis-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tic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landscapes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communicated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Lastl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instances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choose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with.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ability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xtremely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solutions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problem.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useful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situations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multi-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solutions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required,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deciding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espe-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cially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decision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criteria.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encountered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cess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addressed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primarily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instructor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assistance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critiques.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instructor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assistance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mirrored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instructor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consisted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correct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syntax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ods.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Here,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teresting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feedback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occurred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xplained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tiques,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role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advice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reach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goal.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ipated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critiques,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hesitant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criticize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peers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suggestions.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sessions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gradually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became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comfortable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oicing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opinions.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shop,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ind w:left="199" w:right="263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started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ok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tique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getting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others’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opinions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1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critiques,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collect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“de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ugged”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Feedback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simultaneously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stylistic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suggestions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technical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tips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stylistic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goal.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instance,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noticed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spiral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came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close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ef-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said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noticed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wished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apparent.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suggesting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density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intense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ugging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occurred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limitations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suggestions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selection.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instances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opportunity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suggestions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taneously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stimulating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participants.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Critiques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ended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serving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purpose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yond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optimizing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participants.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others’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learned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peers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behind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thought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lenges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opportunities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whole,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perceptions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designs.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critiques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helped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peers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processes,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opportunity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intellectual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antages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7" w:right="167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13"/>
          <w:b/>
          <w:bCs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ysical</w:t>
      </w:r>
      <w:r>
        <w:rPr>
          <w:rFonts w:ascii="Times New Roman" w:hAnsi="Times New Roman" w:cs="Times New Roman" w:eastAsia="Times New Roman"/>
          <w:sz w:val="18"/>
          <w:szCs w:val="18"/>
          <w:spacing w:val="4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Digital</w:t>
      </w:r>
      <w:r>
        <w:rPr>
          <w:rFonts w:ascii="Times New Roman" w:hAnsi="Times New Roman" w:cs="Times New Roman" w:eastAsia="Times New Roman"/>
          <w:sz w:val="18"/>
          <w:szCs w:val="18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Notions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92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2"/>
          <w:b/>
          <w:bCs/>
        </w:rPr>
        <w:t>alue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intellectually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aging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felt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accomplished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shop,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enj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yed,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resonated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sonal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vidually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ficult,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enj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yable.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coding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challenging,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itself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20" w:lineRule="exact"/>
        <w:ind w:left="316" w:right="145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dest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part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actually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putting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om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my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een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material.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copies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befo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shirt.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3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9" w:after="0" w:line="220" w:lineRule="exact"/>
        <w:ind w:left="316" w:right="145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enjoyed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unde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standing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ocess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ammin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math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yet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learned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(i.e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trigonometry)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parts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workshop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ficult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unde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stand.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all,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enjoy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it!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3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9" w:after="0" w:line="220" w:lineRule="exact"/>
        <w:ind w:left="316" w:right="145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enjoyed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myself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needed.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frust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ating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how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my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ept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fading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3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female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particular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arding: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20" w:lineRule="exact"/>
        <w:ind w:left="316" w:right="145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print,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etting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learn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how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essCode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incorpo-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aft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inte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estin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3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remar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ferences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culty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20" w:lineRule="exact"/>
        <w:ind w:left="316" w:right="145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though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maybe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stu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left="199" w:right="2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physical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work,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labor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volved,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actually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something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right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guess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atifyin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put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work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[into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it]...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well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put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work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thinking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besides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actual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physical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labo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199" w:right="36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asking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labor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felt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20" w:lineRule="exact"/>
        <w:ind w:left="199" w:right="263" w:firstLine="2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L: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After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work,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(pointing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t-shirt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wearing)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R: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pride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enj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yment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satis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hands.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despite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well-crafted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final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Furthermore,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after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DressCode.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pleasure,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pride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craftsmanship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cate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agement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planned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wear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naturally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copies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friends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amily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possess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cultural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omen.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final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sisted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xcited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shirts,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enthusiastic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eeping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re-using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screens.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xcitement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used: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copies,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designs,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display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themsel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pants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brought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entrepreneurship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cussed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might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manne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simultaneously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resonate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goals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2346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6"/>
          <w:b/>
          <w:bCs/>
        </w:rPr>
        <w:t>RECOMMEN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96"/>
          <w:b/>
          <w:bCs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spacing w:val="-16"/>
          <w:w w:val="99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7"/>
          <w:b/>
          <w:bCs/>
        </w:rPr>
        <w:t>TIONS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conclude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recommendations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99" w:right="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ools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demon-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strate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benefits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ools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gorithmic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communicate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af-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cable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20" w:lineRule="exact"/>
        <w:ind w:left="199" w:right="60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ogramming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languages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augmented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vi-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sual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feedback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intuit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drawing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orms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eation.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crafting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316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amiliar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cessible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programers.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6" w:right="-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encourage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oup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cri-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tiques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ork,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possible,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in-person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facili-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tation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guidance.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benefits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cussion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peers,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critique,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reflection.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6" w:right="-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Materials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matte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rich,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greatly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enriches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finished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construction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hold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6" w:right="-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Consider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cultural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implications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experiences.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communication,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aim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mindful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gende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cultural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background,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social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norms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1"/>
          <w:b/>
          <w:bCs/>
        </w:rPr>
        <w:t>REFERENCES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224" w:lineRule="exact"/>
        <w:ind w:left="217" w:right="-1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Bean,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J.,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Rosne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hat: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ersus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9" w:lineRule="exact"/>
        <w:ind w:left="4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Inte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gazine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(2012).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2" w:after="0" w:line="220" w:lineRule="exact"/>
        <w:ind w:left="456" w:right="188" w:firstLine="-23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Brennan,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K.,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Resnick,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fram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studying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assessing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thinking.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Annual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American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Educational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Resea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Association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ancou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Canada,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2012).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20" w:lineRule="exact"/>
        <w:ind w:left="456" w:right="145" w:firstLine="-23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Hoope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Freed,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spiro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inquiry: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xploring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inquiry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science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content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teaching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tool.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IDC,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2013).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9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Johnson,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Flatcad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flatlang: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code.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9" w:lineRule="exact"/>
        <w:ind w:left="3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VL/HCC,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IEEE,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(Herrsching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Ammersee,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Germa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9" w:lineRule="exact"/>
        <w:ind w:left="3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2008).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Johnson,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etch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9" w:lineRule="exact"/>
        <w:ind w:left="3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hyperlink r:id="rId16">
        <w:r>
          <w:rPr>
            <w:rFonts w:ascii="Times New Roman" w:hAnsi="Times New Roman" w:cs="Times New Roman" w:eastAsia="Times New Roman"/>
            <w:sz w:val="16"/>
            <w:szCs w:val="16"/>
            <w:w w:val="138"/>
            <w:b/>
            <w:bCs/>
          </w:rPr>
          <w:t>http://sketchitmakeit.com.</w:t>
        </w:r>
      </w:hyperlink>
      <w:r>
        <w:rPr>
          <w:rFonts w:ascii="Times New Roman" w:hAnsi="Times New Roman" w:cs="Times New Roman" w:eastAsia="Times New Roman"/>
          <w:sz w:val="20"/>
          <w:szCs w:val="2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2012.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(Accessed: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9" w:lineRule="exact"/>
        <w:ind w:left="3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06/3/2013).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39" w:right="419" w:firstLine="-23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McCullough,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Abst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aft: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acticed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Cambridge,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Massachusetts,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1996.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39" w:right="544" w:firstLine="-23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7.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Processing.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hyperlink r:id="rId17">
        <w:r>
          <w:rPr>
            <w:rFonts w:ascii="Times New Roman" w:hAnsi="Times New Roman" w:cs="Times New Roman" w:eastAsia="Times New Roman"/>
            <w:sz w:val="16"/>
            <w:szCs w:val="16"/>
            <w:spacing w:val="0"/>
            <w:w w:val="136"/>
            <w:b/>
            <w:bCs/>
          </w:rPr>
          <w:t>http://www.processing.cc.</w:t>
        </w:r>
      </w:hyperlink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2001.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(Accessed: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06/3/2013).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39" w:right="68" w:firstLine="-23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Reas,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N.,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Mc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illiams,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C.,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LUS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orm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Code: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Art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hitectu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Guide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Aesthetics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Princeton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Architectural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2010.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39" w:right="127" w:firstLine="-23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9.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Resnick,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M.,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erman,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reflections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construction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kids.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2005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Confe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Inte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Child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(2005).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10.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Saul,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G.,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Lau,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M.,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Mitani,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J.,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arashi,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20" w:lineRule="exact"/>
        <w:ind w:left="339" w:right="13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etchchair: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all-in-one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users.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TEI,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(Funchal,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Portu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2011).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11.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Sennett,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aftsman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9" w:lineRule="exact"/>
        <w:ind w:left="3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London,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2008.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39" w:right="134" w:firstLine="-33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12.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Zoran,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A.,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Hybrid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reassemblage: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xploration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uniqueness.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ARDO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(2013).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sectPr>
      <w:pgMar w:header="0" w:footer="894" w:top="1200" w:bottom="1100" w:left="960" w:right="980"/>
      <w:pgSz w:w="12240" w:h="15840"/>
      <w:cols w:num="2" w:equalWidth="0">
        <w:col w:w="4979" w:space="481"/>
        <w:col w:w="484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auto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1.994995pt;margin-top:735.578613pt;width:13.9626pt;height:11.9636pt;mso-position-horizontal-relative:page;mso-position-vertical-relative:page;z-index:-616" type="#_x0000_t202" filled="f" stroked="f">
          <v:textbox inset="0,0,0,0">
            <w:txbxContent>
              <w:p>
                <w:pPr>
                  <w:spacing w:before="0" w:after="0" w:line="216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g"/><Relationship Id="rId7" Type="http://schemas.openxmlformats.org/officeDocument/2006/relationships/hyperlink" Target="http://jacobsj.scripts.mit.edu/dresscode/index.php?title=Drawing_API_Reference" TargetMode="External"/><Relationship Id="rId8" Type="http://schemas.openxmlformats.org/officeDocument/2006/relationships/hyperlink" Target="http://jacobsj.scripts.mit.edu/dresscode/index.php?title=Drawing_API_Reference" TargetMode="External"/><Relationship Id="rId9" Type="http://schemas.openxmlformats.org/officeDocument/2006/relationships/image" Target="media/image2.jpg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hyperlink" Target="http://sketchitmakeit.com/" TargetMode="External"/><Relationship Id="rId17" Type="http://schemas.openxmlformats.org/officeDocument/2006/relationships/hyperlink" Target="%20http://www.processing.cc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LaTeX</dc:creator>
  <cp:keywords>SIGCHI, proceedings, archival format</cp:keywords>
  <dc:title>SIGCHI Conference Proceedings Format</dc:title>
  <dcterms:created xsi:type="dcterms:W3CDTF">2013-09-18T14:50:27Z</dcterms:created>
  <dcterms:modified xsi:type="dcterms:W3CDTF">2013-09-18T14:50:27Z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2013-09-18T00:00:00Z</vt:filetime>
  </property>
  <property fmtid="{D5CDD505-2E9C-101B-9397-08002B2CF9AE}" pid="3" name="LastSaved">
    <vt:filetime>2013-09-18T00:00:00Z</vt:filetime>
  </property>
</Properties>
</file>