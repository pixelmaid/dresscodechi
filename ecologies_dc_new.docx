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84" w:after="0" w:line="360" w:lineRule="exact"/>
        <w:ind w:left="4482" w:right="199" w:firstLine="-4202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13"/>
          <w:b/>
          <w:bCs/>
        </w:rPr>
        <w:t>DressCode:</w:t>
      </w:r>
      <w:r>
        <w:rPr>
          <w:rFonts w:ascii="Times New Roman" w:hAnsi="Times New Roman" w:cs="Times New Roman" w:eastAsia="Times New Roman"/>
          <w:sz w:val="36"/>
          <w:szCs w:val="36"/>
          <w:spacing w:val="2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spacing w:val="-5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36"/>
          <w:szCs w:val="36"/>
          <w:spacing w:val="8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9"/>
          <w:b/>
          <w:bCs/>
        </w:rPr>
        <w:t>craft-compati</w:t>
      </w:r>
      <w:r>
        <w:rPr>
          <w:rFonts w:ascii="Times New Roman" w:hAnsi="Times New Roman" w:cs="Times New Roman" w:eastAsia="Times New Roman"/>
          <w:sz w:val="36"/>
          <w:szCs w:val="36"/>
          <w:spacing w:val="-4"/>
          <w:w w:val="109"/>
          <w:b/>
          <w:bCs/>
        </w:rPr>
        <w:t>b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9"/>
          <w:b/>
          <w:bCs/>
        </w:rPr>
        <w:t>le</w:t>
      </w:r>
      <w:r>
        <w:rPr>
          <w:rFonts w:ascii="Times New Roman" w:hAnsi="Times New Roman" w:cs="Times New Roman" w:eastAsia="Times New Roman"/>
          <w:sz w:val="36"/>
          <w:szCs w:val="36"/>
          <w:spacing w:val="-5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9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36"/>
          <w:szCs w:val="36"/>
          <w:spacing w:val="24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8"/>
          <w:b/>
          <w:bCs/>
        </w:rPr>
        <w:t>design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1"/>
          <w:b/>
          <w:bCs/>
        </w:rPr>
        <w:t>software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jc w:val="left"/>
        <w:spacing w:after="0"/>
        <w:sectPr>
          <w:pgNumType w:start="1"/>
          <w:pgMar w:footer="894" w:top="1360" w:bottom="1080" w:left="960" w:right="840"/>
          <w:footerReference w:type="default" r:id="rId5"/>
          <w:type w:val="continuous"/>
          <w:pgSz w:w="12240" w:h="1584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0" w:lineRule="exact"/>
        <w:ind w:left="1090" w:right="-4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250" w:right="11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0" w:lineRule="exact"/>
        <w:ind w:left="-21" w:right="-4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85" w:right="165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0" w:lineRule="exact"/>
        <w:ind w:left="-21" w:right="9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3rd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72" w:right="115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360" w:bottom="1080" w:left="960" w:right="840"/>
          <w:cols w:num="3" w:equalWidth="0">
            <w:col w:w="2852" w:space="1490"/>
            <w:col w:w="1835" w:space="1457"/>
            <w:col w:w="28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2240" w:h="15840"/>
          <w:pgMar w:top="1360" w:bottom="1080" w:left="960" w:right="840"/>
        </w:sectPr>
      </w:pPr>
      <w:rPr/>
    </w:p>
    <w:p>
      <w:pPr>
        <w:spacing w:before="44" w:after="0" w:line="240" w:lineRule="auto"/>
        <w:ind w:left="117" w:right="383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w w:val="102"/>
          <w:b/>
          <w:bCs/>
        </w:rPr>
        <w:t>ABSTR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5"/>
          <w:b/>
          <w:bCs/>
        </w:rPr>
        <w:t>CT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machine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researchers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ested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er;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wing.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viable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2-axis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identities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33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18"/>
          <w:szCs w:val="18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92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25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3" w:after="0" w:line="240" w:lineRule="auto"/>
        <w:ind w:left="117" w:right="14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Guides;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instructions;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author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kit;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publications;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117" w:right="10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separated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semi-colon.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230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Classification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92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25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H.5.m.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(e.g.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HCI):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Miscellaneous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44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w w:val="93"/>
          <w:b/>
          <w:bCs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ODUCTION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3" w:after="0" w:line="240" w:lineRule="auto"/>
        <w:ind w:left="117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John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Maeda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117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true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today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0" w:lineRule="exact"/>
        <w:ind w:left="157" w:right="-5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aste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4"/>
          <w:szCs w:val="1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here.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statements: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14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yright:</w:t>
      </w:r>
      <w:r>
        <w:rPr>
          <w:rFonts w:ascii="Times New Roman" w:hAnsi="Times New Roman" w:cs="Times New Roman" w:eastAsia="Times New Roman"/>
          <w:sz w:val="14"/>
          <w:szCs w:val="1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holds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14"/>
          <w:szCs w:val="1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historical</w:t>
      </w:r>
      <w:r>
        <w:rPr>
          <w:rFonts w:ascii="Times New Roman" w:hAnsi="Times New Roman" w:cs="Times New Roman" w:eastAsia="Times New Roman"/>
          <w:sz w:val="14"/>
          <w:szCs w:val="1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ap-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proach.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22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License: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author(s)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retain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yright,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publication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license.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19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Access: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author(s)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access.</w:t>
      </w:r>
      <w:r>
        <w:rPr>
          <w:rFonts w:ascii="Times New Roman" w:hAnsi="Times New Roman" w:cs="Times New Roman" w:eastAsia="Times New Roman"/>
          <w:sz w:val="14"/>
          <w:szCs w:val="1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fee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paid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5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field</w:t>
      </w:r>
      <w:r>
        <w:rPr>
          <w:rFonts w:ascii="Times New Roman" w:hAnsi="Times New Roman" w:cs="Times New Roman" w:eastAsia="Times New Roman"/>
          <w:sz w:val="14"/>
          <w:szCs w:val="1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enough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hold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release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assuming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spaced.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36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[16].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Albeit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Maeda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fessional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today;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specifically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procedurally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wth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-aided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screen-based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hand-craft: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welery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barriers.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years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-aided-design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(CAD)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ists,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seldom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Significant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barriers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dertaking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[24],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[19].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screen-based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websites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jects.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happen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first-time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appealing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terests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broad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electronics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medium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e-t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xtiles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pelling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craft-based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accessories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meaningful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[10],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accessories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entionally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-represented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possibilities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questions: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approach?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people?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rication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welery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conflict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identity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surrounding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ratio-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nale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detail,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conclude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3" w:lineRule="auto"/>
        <w:ind w:left="117" w:right="-5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CRE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TIVE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AFFOR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PHYSICAL</w:t>
      </w:r>
      <w:r>
        <w:rPr>
          <w:rFonts w:ascii="Times New Roman" w:hAnsi="Times New Roman" w:cs="Times New Roman" w:eastAsia="Times New Roman"/>
          <w:sz w:val="18"/>
          <w:szCs w:val="1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COMPU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4"/>
          <w:b/>
          <w:bCs/>
        </w:rPr>
        <w:t>TIONAL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9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media,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procedurally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outcomes,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ecision: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numerical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precision.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isual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Complexity: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rapid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vity: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autonomously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pected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arameterization: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adjust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closely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antages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disciplines.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rameterization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precision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conceptualization,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-etched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necklace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pendant,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parametrically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defining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307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8"/>
          <w:b/>
          <w:bCs/>
        </w:rPr>
        <w:t>APPLIC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98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3"/>
          <w:b/>
          <w:bCs/>
        </w:rPr>
        <w:t>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setting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possibility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[26],[4].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compelling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bination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intimately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promoting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nological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accessories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ornamentation,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particularly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[9].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ood-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making),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(cloth,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paint,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metals)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feasibly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realistically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daily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life.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desirable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traditional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notions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satis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Diderot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definition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McCullough[17].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strengthening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social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bonds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xpertise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Bardzell,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Rosner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Bardzell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[6].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hand-made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distnct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contrast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timeless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infinitely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reproducable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[29].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Sennett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scribes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craftsmanship;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[25].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amously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defines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capacity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continually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[21].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social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bonds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applicable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descriptions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progress.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ersify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broaden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37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REL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96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TED</w:t>
      </w:r>
      <w:r>
        <w:rPr>
          <w:rFonts w:ascii="Times New Roman" w:hAnsi="Times New Roman" w:cs="Times New Roman" w:eastAsia="Times New Roman"/>
          <w:sz w:val="18"/>
          <w:szCs w:val="18"/>
          <w:spacing w:val="15"/>
          <w:w w:val="96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Aided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(CAD)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editing.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uated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83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Oriented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7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ogramming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4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4"/>
          <w:b/>
          <w:bCs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vi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onments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tinguishes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seminal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ciples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constructionism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embodiment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[18].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successor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ely-used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ments,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children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media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[23].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xt-based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artists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animations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[20].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simplified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prioritize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resentations,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neither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attempt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platforms.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9" w:lineRule="auto"/>
        <w:ind w:right="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9"/>
          <w:b/>
          <w:bCs/>
        </w:rPr>
        <w:t>tools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Functionality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[22],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Adobe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viors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syntactically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ascript,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Python,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omitted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Grasshopper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dat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a-fl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modules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Rhino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DesignScript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add-on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Autodesk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AutoCad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-present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associat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OpenSCAD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solid-geometry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[1].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erful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suitable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tures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rarer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FlatCAD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FlatLang,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erCad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3D-modeling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”shape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scripts”: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ascript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[26].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Autodesk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123D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imally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predefined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123D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de-emphasized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369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Linked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3"/>
          <w:b/>
          <w:bCs/>
        </w:rPr>
        <w:t>Edito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42"/>
          <w:b/>
          <w:bCs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Educational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propriate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xternal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amount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cognit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lem,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primarily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ace-design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vrahami,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Brooks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early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3.85pt;height:169.8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9" w:after="0" w:line="240" w:lineRule="auto"/>
        <w:ind w:left="4016" w:right="3997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Softwa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94" w:top="1140" w:bottom="1080" w:left="960" w:right="840"/>
          <w:pgSz w:w="12240" w:h="15840"/>
        </w:sectPr>
      </w:pPr>
      <w:rPr/>
    </w:p>
    <w:p>
      <w:pPr>
        <w:spacing w:before="36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special-purpose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Commerciall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[15].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ocated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corporation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circuit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[27].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entry-l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217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Computing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Resea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25"/>
          <w:b/>
          <w:bCs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encompasses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incorporating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educational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settings,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realized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decorate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[11].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Jacobs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children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Codeable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library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[13].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Jacobs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re-purposed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stand-alone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ficulties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frustration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128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DRESS</w:t>
      </w:r>
      <w:r>
        <w:rPr>
          <w:rFonts w:ascii="Times New Roman" w:hAnsi="Times New Roman" w:cs="Times New Roman" w:eastAsia="Times New Roman"/>
          <w:sz w:val="18"/>
          <w:szCs w:val="18"/>
          <w:spacing w:val="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CODE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SOFT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DESCRIPTION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-graphic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esentations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forms: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grammatic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333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6"/>
          <w:b/>
          <w:bCs/>
        </w:rPr>
        <w:t>System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4"/>
          <w:b/>
          <w:bCs/>
        </w:rPr>
        <w:t>Ove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4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vi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13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ecute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6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console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messages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uttons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compiling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re-sizable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grid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toolbar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utton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xport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2-axis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ure:2).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interpreter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semantic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wrote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a-based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-generato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bezier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rendered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OpenGL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4.6875pt;height:86.0625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3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graphic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drawing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ormation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left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right: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selection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ectangle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egular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polygon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import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free-hand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lected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polygon-boolean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operators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(union,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either/or).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subsections.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loops,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-defined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dynamically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syntax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math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terminology: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remainder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denote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mouse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aphic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typing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ammatic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distinguish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actions: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initializa-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denote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ansformation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i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denote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rotated,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scaled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otherwise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altered.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182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Linked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Representations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1"/>
          <w:b/>
          <w:bCs/>
        </w:rPr>
        <w:t>Practice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latest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tests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39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Correspondence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dence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grammatic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formulated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(points,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etc.)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passing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rameters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dimensions.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gestures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(where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click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drag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dimensions).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method-type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ransformations,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scaling,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rotation,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changes,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guage,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shape-initialization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shape,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side,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tained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7" w:right="226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Static</w:t>
      </w:r>
      <w:r>
        <w:rPr>
          <w:rFonts w:ascii="Times New Roman" w:hAnsi="Times New Roman" w:cs="Times New Roman" w:eastAsia="Times New Roman"/>
          <w:sz w:val="18"/>
          <w:szCs w:val="1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Dynamic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i/>
        </w:rPr>
        <w:t>Gene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2"/>
          <w:i/>
        </w:rPr>
        <w:t>ativity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resented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ible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return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discrete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hard-coded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matically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lecting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generated.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copied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re-generate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9.52pt;height:172.44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stamp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functionalit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op: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User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defined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generates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random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ellipses’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positioning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size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change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each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time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ogram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run.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Bottom: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stamp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eated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always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etu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same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397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Readability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implementation,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tempered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concerns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usabilit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Merely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accurately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interpretable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alone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linkages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functional,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transparent,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reconfigurable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320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i/>
        </w:rPr>
        <w:t>Reada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2"/>
          <w:i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i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12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6"/>
          <w:i/>
        </w:rPr>
        <w:t>Re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16"/>
          <w:i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6"/>
          <w:i/>
        </w:rPr>
        <w:t>erences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languages,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enced.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one-anothe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ambiguity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used.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linkages,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transition-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guably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programatically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ized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resort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re-assigns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60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i/>
        </w:rPr>
        <w:t>Reada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9"/>
          <w:i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i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spacing w:val="26"/>
          <w:w w:val="109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i/>
        </w:rPr>
        <w:t>Edits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ensures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ified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reproduce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correct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run,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subsequent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updated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coordinates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quently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updated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until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ortunatel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functioning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consistent,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rule-set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auto-insertion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anticipate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took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332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22"/>
          <w:w w:val="100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ree</w:t>
      </w:r>
      <w:r>
        <w:rPr>
          <w:rFonts w:ascii="Times New Roman" w:hAnsi="Times New Roman" w:cs="Times New Roman" w:eastAsia="Times New Roman"/>
          <w:sz w:val="18"/>
          <w:szCs w:val="1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1"/>
          <w:i/>
        </w:rPr>
        <w:t>Representation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length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helpful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lationships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tree-vi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tifiers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class,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alternat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xt-editor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6.33pt;height:123.69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6" w:after="0" w:line="240" w:lineRule="auto"/>
        <w:ind w:left="715" w:right="81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4.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Declarat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view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selected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primit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9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99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74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4"/>
          <w:w w:val="94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2"/>
          <w:b/>
          <w:bCs/>
        </w:rPr>
        <w:t>ORKSHOPS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one-day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wrist-cu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long-term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day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ished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criteria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Accessibility: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foster?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ance: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ersity: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324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aluation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Methods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written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yment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In-person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187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Prelimina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7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orkshop:</w:t>
      </w:r>
      <w:r>
        <w:rPr>
          <w:rFonts w:ascii="Times New Roman" w:hAnsi="Times New Roman" w:cs="Times New Roman" w:eastAsia="Times New Roman"/>
          <w:sz w:val="18"/>
          <w:szCs w:val="18"/>
          <w:spacing w:val="19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Wrist</w:t>
      </w:r>
      <w:r>
        <w:rPr>
          <w:rFonts w:ascii="Times New Roman" w:hAnsi="Times New Roman" w:cs="Times New Roman" w:eastAsia="Times New Roman"/>
          <w:sz w:val="18"/>
          <w:szCs w:val="1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cuffs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adults,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15-17,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yed,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briefly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Arduino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60%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comfortable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wn;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-cut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assembled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wrote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gorithms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clipped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13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Prelimina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Results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hoped.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acts;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bracelets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gifts.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beautiful,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disagreed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unanimously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tinuing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progress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ersions”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32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9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8"/>
          <w:b/>
          <w:bCs/>
        </w:rPr>
        <w:t>visions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xtended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80" w:lineRule="exact"/>
        <w:jc w:val="left"/>
        <w:rPr>
          <w:sz w:val="8"/>
          <w:szCs w:val="8"/>
        </w:rPr>
      </w:pPr>
      <w:rPr/>
      <w:r>
        <w:rPr/>
        <w:br w:type="column"/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8.379736" w:type="dxa"/>
      </w:tblPr>
      <w:tblGrid/>
      <w:tr>
        <w:trPr>
          <w:trHeight w:val="586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/>
            <w:rPr/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9" w:after="0" w:line="180" w:lineRule="exact"/>
              <w:ind w:left="114" w:right="9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no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-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xperience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(1)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4" w:after="0" w:line="240" w:lineRule="auto"/>
              <w:ind w:left="84" w:right="6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-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xpert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  <w:p>
            <w:pPr>
              <w:spacing w:before="0" w:after="0" w:line="179" w:lineRule="exact"/>
              <w:ind w:left="191" w:right="171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(5)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421" w:right="401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art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360" w:right="340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craft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104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  <w:t>programming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329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  <w:t>design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</w:tbl>
    <w:p>
      <w:pPr>
        <w:spacing w:before="25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Prior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participant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experience.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(Numerical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alues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columns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number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participants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esponse.)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dissatisfied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bracelets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(most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cutter),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alienating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shifted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227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Prima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Stu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Screen</w:t>
      </w:r>
      <w:r>
        <w:rPr>
          <w:rFonts w:ascii="Times New Roman" w:hAnsi="Times New Roman" w:cs="Times New Roman" w:eastAsia="Times New Roman"/>
          <w:sz w:val="18"/>
          <w:szCs w:val="18"/>
          <w:spacing w:val="26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Printing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adults,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13-17,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21.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male,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(table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297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12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orkshop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9"/>
          <w:b/>
          <w:bCs/>
        </w:rPr>
        <w:t>ogression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preference.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noise.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wcased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masks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aussian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photo-emulsion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stretch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prepare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transparencies,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xposure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5.0175pt;height:119.34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6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5.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ocess.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(Clockwise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uppe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-left: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Digital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printed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transpa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ency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etching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applying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photo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emulsion,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exposing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transpa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enc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washing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out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finished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com-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pleted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91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Screen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8"/>
          <w:szCs w:val="18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Results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jc w:val="both"/>
        <w:spacing w:after="0"/>
        <w:sectPr>
          <w:pgMar w:header="0" w:footer="894" w:top="116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xtremely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themsel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contacted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email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thanking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arments,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approaches: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minimall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almost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gory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(due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tools),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tion: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proportion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7.05pt;height:176.2875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" w:after="0" w:line="180" w:lineRule="exact"/>
        <w:ind w:left="117" w:right="-4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6.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Some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completed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shirts.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(Clockwise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uppe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-left: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landscape,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clipping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mask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cloud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patte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n,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geometric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spiral,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ran-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dom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walk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hand-drawn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hearts,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dandelion-random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walk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mashup,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linea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-radial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patte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belief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daily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life,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xtended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381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1"/>
          <w:b/>
          <w:bCs/>
        </w:rPr>
        <w:t>DISCUSSION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comments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broader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implications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constitutes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260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Dive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7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sity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18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practice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9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ed-representations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xibility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foster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strated,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independently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linkages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helpful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[Having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auto-update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show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[if]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GUI.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ok,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eady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appearing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tim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368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understood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suited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alone.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landscape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positions.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parametric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oid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re-positioning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199" w:right="263" w:firstLine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edoing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368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incredibly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balance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imperfect,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conjunction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imperfections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deliberate.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tique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creator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deliberately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style”.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wn/computational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ybrids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Zoran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[28])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eliminating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nuanced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palette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(perhaps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tablet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stylus),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186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11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1"/>
          <w:b/>
          <w:bCs/>
        </w:rPr>
        <w:t>ensions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linked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representations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intentions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randomness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debate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clicking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store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utton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numbers.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preferred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loops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turn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andom”.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turing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design]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esturing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epetition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them]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[Adobe]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Illust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verythin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358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graphically):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two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lines...so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two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M: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sideba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didn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cli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9" w:after="0" w:line="240" w:lineRule="auto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goes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Z: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No,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199" w:right="118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aulting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vialization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selectable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icons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immediate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inclusion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(such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tool)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ocate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One,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amilia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method.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issues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raised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randomness).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visualization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(such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w),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22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14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xperiences</w:t>
      </w:r>
      <w:r>
        <w:rPr>
          <w:rFonts w:ascii="Times New Roman" w:hAnsi="Times New Roman" w:cs="Times New Roman" w:eastAsia="Times New Roman"/>
          <w:sz w:val="18"/>
          <w:szCs w:val="18"/>
          <w:spacing w:val="16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dive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1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interests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prominently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wrist-cu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concerned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American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lot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acelets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cool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”Oh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om?,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”.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“[The]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enjoyable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befo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workshop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gave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xposu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totally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183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092297m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volved,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atifyin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physical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labo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ipant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gifts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sell,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wealth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inordinate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placed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periences.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Brennan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Resnick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observing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ficiently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[8].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Building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ocate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deep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thoughtful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rich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interconnected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03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Identity</w:t>
      </w:r>
      <w:r>
        <w:rPr>
          <w:rFonts w:ascii="Times New Roman" w:hAnsi="Times New Roman" w:cs="Times New Roman" w:eastAsia="Times New Roman"/>
          <w:sz w:val="18"/>
          <w:szCs w:val="18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ool</w:t>
      </w:r>
      <w:r>
        <w:rPr>
          <w:rFonts w:ascii="Times New Roman" w:hAnsi="Times New Roman" w:cs="Times New Roman" w:eastAsia="Times New Roman"/>
          <w:sz w:val="18"/>
          <w:szCs w:val="1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use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wrist-cu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repeatedly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”programming”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I’m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terrible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109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“How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that?”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16" w:right="22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“Really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oud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“What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sign?”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S.M.: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I’m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son,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typing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mers,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suprise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herself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”illustration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person”,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comfortable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xpanding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shift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reminded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swers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Photoshop,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stress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appealing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identity-types.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getting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admirable,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resonate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non-programmers.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”designers”,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gentle,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do-not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palette.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59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FUTURE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Compatibility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programatic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sentations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itself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spread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Longer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70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1"/>
          <w:b/>
          <w:bCs/>
        </w:rPr>
        <w:t>REFERENCES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90" w:right="11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About,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hyperlink r:id="rId12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9"/>
            <w:b/>
            <w:bCs/>
          </w:rPr>
          <w:t>http://www.openscad.org/about.html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4" w:after="0" w:line="180" w:lineRule="exact"/>
        <w:ind w:left="314" w:right="130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Ains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orth,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Deft: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representations.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Instruction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(2006).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3" w:after="0" w:line="240" w:lineRule="auto"/>
        <w:ind w:left="90" w:right="55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Aish,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DesignScript: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origins,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xplanation,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illust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ation.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Springe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4" w:after="0" w:line="180" w:lineRule="exact"/>
        <w:ind w:left="314" w:right="657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AutoDesk.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123d.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hyperlink r:id="rId13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4"/>
            <w:b/>
            <w:bCs/>
          </w:rPr>
          <w:t>http://www.123dapp.com/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06/21/2013).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137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vrahami,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Brooks,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o-vi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constructing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aces.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0" w:lineRule="exact"/>
        <w:ind w:left="314" w:right="36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16th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Annual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Computer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aphics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active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hniques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SIGGRAPH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’89,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1989).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124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Bardzell,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Rosne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Bardzell,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design: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grit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public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sensibilit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active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(2012).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87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Blikstein,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Sipitakiat,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Qwerty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microcontrollers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children.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10th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International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(2011).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268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Brennan,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studying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assessing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thinking.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Annual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American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Educational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Resea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Association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ancou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Canada,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132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Catchen,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Croc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ett,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lilypad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arduino: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xtiles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agement,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aesthetics,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education.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SIGCHI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Human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i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acto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8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Hill,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Lilypad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wild: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’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tail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supporting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communities.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8th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active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DIS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’10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2010),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199–207.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4" w:after="0" w:line="180" w:lineRule="exact"/>
        <w:ind w:left="314" w:right="208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abrication: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ubiquitous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education.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Communications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i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orkshops,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(White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Plains,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2007).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4" w:after="0" w:line="180" w:lineRule="exact"/>
        <w:ind w:left="314" w:right="362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12.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Grasshoppe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hyperlink r:id="rId14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6"/>
            <w:b/>
            <w:bCs/>
          </w:rPr>
          <w:t>http://www.grasshopper3d.com/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2014.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1/18/2014).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10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13.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Jacobs,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Codeable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objects: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programmers.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aris,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France,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97" w:after="0" w:line="180" w:lineRule="exact"/>
        <w:ind w:left="314" w:right="335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14.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Johnson,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Flatcad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flatlang: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VL/HCC,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IEEE,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(Herrsching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Ammersee,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Germa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jc w:val="left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80" w:lineRule="exact"/>
        <w:ind w:left="431" w:right="4633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15.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Li,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ohlstadte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w-based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maintenance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graphical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aces.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7th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International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Aspect-oriented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Softwa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velopment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OSD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’08,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16.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Maeda,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Numbe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MIT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1999.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2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17.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McCullough,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Abst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aft: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acticed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Hand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MIT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Massachusetts,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1996.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2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18.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apert,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Mindstorms: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owerful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Ideas.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BasicBooks,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1980.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61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Porte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Guzdial,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McD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well,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Simon,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introductory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programming: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orks?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Communications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56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9" w:after="0" w:line="180" w:lineRule="exact"/>
        <w:ind w:left="431" w:right="532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Processing.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hyperlink r:id="rId15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36"/>
            <w:b/>
            <w:bCs/>
          </w:rPr>
          <w:t>http://www.processing.cc.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2001.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21.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Pye,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Natu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Art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i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orkmanship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UK,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1968.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932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22.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Reas,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Mc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illiams,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LUS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9"/>
          <w:w w:val="100"/>
          <w:i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Code: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Art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hitectu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Guide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Aesthetics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Princeton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Architectural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2010.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23.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Malon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Monr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y-Hernndez,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Rusk,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N.,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Scratch: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all.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Communications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(2009).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613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24.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erman,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reflections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kids.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2005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(2005).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614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25.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Sennett,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aftsman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London,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26.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ercad.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hyperlink r:id="rId16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38"/>
            <w:b/>
            <w:bCs/>
          </w:rPr>
          <w:t>http://tinkercad.com.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2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27.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icto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enting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principle,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769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28.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Zoran,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Hybrid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eAssembl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Bridging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aditional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Phd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thesis,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Massachusetts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Institute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echnolog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9" w:after="0" w:line="180" w:lineRule="exact"/>
        <w:ind w:left="431" w:right="458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29.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Zoran,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Hybrid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reassemblage: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xploration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uniqueness.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LEO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ARDO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sectPr>
      <w:pgMar w:header="0" w:footer="894" w:top="1200" w:bottom="1100" w:left="960" w:right="172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1.994995pt;margin-top:735.578613pt;width:13.9626pt;height:11.9636pt;mso-position-horizontal-relative:page;mso-position-vertical-relative:page;z-index:-476" type="#_x0000_t202" filled="f" stroked="f">
          <v:textbox inset="0,0,0,0">
            <w:txbxContent>
              <w:p>
                <w:pPr>
                  <w:spacing w:before="0" w:after="0" w:line="216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hyperlink" Target="http://www.openscad.org/about.html" TargetMode="External"/><Relationship Id="rId13" Type="http://schemas.openxmlformats.org/officeDocument/2006/relationships/hyperlink" Target="http://www.123dapp.com/" TargetMode="External"/><Relationship Id="rId14" Type="http://schemas.openxmlformats.org/officeDocument/2006/relationships/hyperlink" Target="http://www.grasshopper3d.com/" TargetMode="External"/><Relationship Id="rId15" Type="http://schemas.openxmlformats.org/officeDocument/2006/relationships/hyperlink" Target="%20http://www.processing.cc/" TargetMode="External"/><Relationship Id="rId16" Type="http://schemas.openxmlformats.org/officeDocument/2006/relationships/hyperlink" Target="http://tinkercad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LaTeX</dc:creator>
  <cp:keywords>SIGCHI, proceedings, archival format</cp:keywords>
  <dc:title>SIGCHI Conference Proceedings Format</dc:title>
  <dcterms:created xsi:type="dcterms:W3CDTF">2014-01-19T20:32:37Z</dcterms:created>
  <dcterms:modified xsi:type="dcterms:W3CDTF">2014-01-19T20:32:37Z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2014-01-19T00:00:00Z</vt:filetime>
  </property>
  <property fmtid="{D5CDD505-2E9C-101B-9397-08002B2CF9AE}" pid="3" name="LastSaved">
    <vt:filetime>2014-01-20T00:00:00Z</vt:filetime>
  </property>
</Properties>
</file>