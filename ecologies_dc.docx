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g" ContentType="image/jp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84" w:after="0" w:line="360" w:lineRule="exact"/>
        <w:ind w:left="4482" w:right="199" w:firstLine="-4202"/>
        <w:jc w:val="lef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6"/>
          <w:szCs w:val="36"/>
          <w:spacing w:val="0"/>
          <w:w w:val="113"/>
          <w:b/>
          <w:bCs/>
        </w:rPr>
        <w:t>DressCode:</w:t>
      </w:r>
      <w:r>
        <w:rPr>
          <w:rFonts w:ascii="Times New Roman" w:hAnsi="Times New Roman" w:cs="Times New Roman" w:eastAsia="Times New Roman"/>
          <w:sz w:val="36"/>
          <w:szCs w:val="36"/>
          <w:spacing w:val="21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36"/>
          <w:szCs w:val="36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36"/>
          <w:szCs w:val="36"/>
          <w:spacing w:val="-5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w</w:t>
      </w:r>
      <w:r>
        <w:rPr>
          <w:rFonts w:ascii="Times New Roman" w:hAnsi="Times New Roman" w:cs="Times New Roman" w:eastAsia="Times New Roman"/>
          <w:sz w:val="36"/>
          <w:szCs w:val="36"/>
          <w:spacing w:val="8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9"/>
          <w:b/>
          <w:bCs/>
        </w:rPr>
        <w:t>craft-compati</w:t>
      </w:r>
      <w:r>
        <w:rPr>
          <w:rFonts w:ascii="Times New Roman" w:hAnsi="Times New Roman" w:cs="Times New Roman" w:eastAsia="Times New Roman"/>
          <w:sz w:val="36"/>
          <w:szCs w:val="36"/>
          <w:spacing w:val="-4"/>
          <w:w w:val="109"/>
          <w:b/>
          <w:bCs/>
        </w:rPr>
        <w:t>b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9"/>
          <w:b/>
          <w:bCs/>
        </w:rPr>
        <w:t>le</w:t>
      </w:r>
      <w:r>
        <w:rPr>
          <w:rFonts w:ascii="Times New Roman" w:hAnsi="Times New Roman" w:cs="Times New Roman" w:eastAsia="Times New Roman"/>
          <w:sz w:val="36"/>
          <w:szCs w:val="36"/>
          <w:spacing w:val="-5"/>
          <w:w w:val="109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9"/>
          <w:b/>
          <w:bCs/>
        </w:rPr>
        <w:t>computational</w:t>
      </w:r>
      <w:r>
        <w:rPr>
          <w:rFonts w:ascii="Times New Roman" w:hAnsi="Times New Roman" w:cs="Times New Roman" w:eastAsia="Times New Roman"/>
          <w:sz w:val="36"/>
          <w:szCs w:val="36"/>
          <w:spacing w:val="24"/>
          <w:w w:val="109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18"/>
          <w:b/>
          <w:bCs/>
        </w:rPr>
        <w:t>design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18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11"/>
          <w:b/>
          <w:bCs/>
        </w:rPr>
        <w:t>software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</w:rPr>
      </w:r>
    </w:p>
    <w:p>
      <w:pPr>
        <w:jc w:val="left"/>
        <w:spacing w:after="0"/>
        <w:sectPr>
          <w:pgNumType w:start="1"/>
          <w:pgMar w:footer="894" w:top="1360" w:bottom="1080" w:left="960" w:right="840"/>
          <w:footerReference w:type="default" r:id="rId5"/>
          <w:type w:val="continuous"/>
          <w:pgSz w:w="12240" w:h="15840"/>
        </w:sectPr>
      </w:pPr>
      <w:rPr/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60" w:lineRule="exact"/>
        <w:ind w:left="1090" w:right="-41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1st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uthor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  <w:b/>
          <w:bCs/>
        </w:rPr>
        <w:t>Name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99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8"/>
        </w:rPr>
        <w:t>filiation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Address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9" w:lineRule="exact"/>
        <w:ind w:left="1250" w:right="119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e-mail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address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60" w:lineRule="exact"/>
        <w:ind w:left="-21" w:right="-41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2nd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uthor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  <w:b/>
          <w:bCs/>
        </w:rPr>
        <w:t>Name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filiation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Address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9" w:lineRule="exact"/>
        <w:ind w:left="185" w:right="165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e-mail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address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60" w:lineRule="exact"/>
        <w:ind w:left="-21" w:right="958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3rd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uthor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  <w:b/>
          <w:bCs/>
        </w:rPr>
        <w:t>Name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filiation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Address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9" w:lineRule="exact"/>
        <w:ind w:left="172" w:right="1151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e-mail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address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center"/>
        <w:spacing w:after="0"/>
        <w:sectPr>
          <w:type w:val="continuous"/>
          <w:pgSz w:w="12240" w:h="15840"/>
          <w:pgMar w:top="1360" w:bottom="1080" w:left="960" w:right="840"/>
          <w:cols w:num="3" w:equalWidth="0">
            <w:col w:w="2852" w:space="1490"/>
            <w:col w:w="1835" w:space="1457"/>
            <w:col w:w="280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2240" w:h="15840"/>
          <w:pgMar w:top="1360" w:bottom="1080" w:left="960" w:right="840"/>
        </w:sectPr>
      </w:pPr>
      <w:rPr/>
    </w:p>
    <w:p>
      <w:pPr>
        <w:spacing w:before="44" w:after="0" w:line="240" w:lineRule="auto"/>
        <w:ind w:left="117" w:right="3835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w w:val="102"/>
          <w:b/>
          <w:bCs/>
        </w:rPr>
        <w:t>ABSTR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2"/>
          <w:b/>
          <w:bCs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5"/>
          <w:b/>
          <w:bCs/>
        </w:rPr>
        <w:t>CT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werful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ance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professional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designers,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interested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aesthetic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making.</w: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present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oriented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acts.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editable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tween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xtual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accessible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compatible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abrication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manual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abling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translated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jects.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paper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introduces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current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aluation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series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analysis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riences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duced,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fordances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representational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designers,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compatible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sonal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3338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uthor</w:t>
      </w:r>
      <w:r>
        <w:rPr>
          <w:rFonts w:ascii="Times New Roman" w:hAnsi="Times New Roman" w:cs="Times New Roman" w:eastAsia="Times New Roman"/>
          <w:sz w:val="18"/>
          <w:szCs w:val="18"/>
          <w:spacing w:val="2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92"/>
          <w:b/>
          <w:bCs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25"/>
          <w:b/>
          <w:bCs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8"/>
          <w:b/>
          <w:bCs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8"/>
          <w:b/>
          <w:bCs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5"/>
          <w:b/>
          <w:bCs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5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23"/>
          <w:b/>
          <w:bCs/>
        </w:rPr>
        <w:t>ds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3" w:after="0" w:line="240" w:lineRule="auto"/>
        <w:ind w:left="117" w:right="141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Guides;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instructions;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author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kit;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conference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publications;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9" w:lineRule="exact"/>
        <w:ind w:left="117" w:right="105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ords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separated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semi-colon.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2303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CM</w:t>
      </w:r>
      <w:r>
        <w:rPr>
          <w:rFonts w:ascii="Times New Roman" w:hAnsi="Times New Roman" w:cs="Times New Roman" w:eastAsia="Times New Roman"/>
          <w:sz w:val="18"/>
          <w:szCs w:val="18"/>
          <w:spacing w:val="-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2"/>
          <w:b/>
          <w:bCs/>
        </w:rPr>
        <w:t>Classification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2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92"/>
          <w:b/>
          <w:bCs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25"/>
          <w:b/>
          <w:bCs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8"/>
          <w:b/>
          <w:bCs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8"/>
          <w:b/>
          <w:bCs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5"/>
          <w:b/>
          <w:bCs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5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23"/>
          <w:b/>
          <w:bCs/>
        </w:rPr>
        <w:t>ds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H.5.m.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Presentation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(e.g.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HCI):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Miscellaneous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3443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w w:val="93"/>
          <w:b/>
          <w:bCs/>
        </w:rPr>
        <w:t>INT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93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6"/>
          <w:b/>
          <w:bCs/>
        </w:rPr>
        <w:t>ODUCTION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introduction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Numbers,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John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Maeda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gues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”the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true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skill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today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practiced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computer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[16].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Albeit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ere,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Maeda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obser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points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importance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professional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today;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specifically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cess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computer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procedurally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visual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wth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abrication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technology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increasing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application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60" w:lineRule="exact"/>
        <w:ind w:left="157" w:right="-5"/>
        <w:jc w:val="both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aste</w:t>
      </w:r>
      <w:r>
        <w:rPr>
          <w:rFonts w:ascii="Times New Roman" w:hAnsi="Times New Roman" w:cs="Times New Roman" w:eastAsia="Times New Roman"/>
          <w:sz w:val="14"/>
          <w:szCs w:val="1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4"/>
          <w:szCs w:val="1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appropriate</w:t>
      </w:r>
      <w:r>
        <w:rPr>
          <w:rFonts w:ascii="Times New Roman" w:hAnsi="Times New Roman" w:cs="Times New Roman" w:eastAsia="Times New Roman"/>
          <w:sz w:val="14"/>
          <w:szCs w:val="1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yright</w:t>
      </w:r>
      <w:r>
        <w:rPr>
          <w:rFonts w:ascii="Times New Roman" w:hAnsi="Times New Roman" w:cs="Times New Roman" w:eastAsia="Times New Roman"/>
          <w:sz w:val="14"/>
          <w:szCs w:val="1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statement</w:t>
      </w:r>
      <w:r>
        <w:rPr>
          <w:rFonts w:ascii="Times New Roman" w:hAnsi="Times New Roman" w:cs="Times New Roman" w:eastAsia="Times New Roman"/>
          <w:sz w:val="14"/>
          <w:szCs w:val="1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here.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CM</w:t>
      </w:r>
      <w:r>
        <w:rPr>
          <w:rFonts w:ascii="Times New Roman" w:hAnsi="Times New Roman" w:cs="Times New Roman" w:eastAsia="Times New Roman"/>
          <w:sz w:val="14"/>
          <w:szCs w:val="1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4"/>
          <w:szCs w:val="14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4"/>
          <w:szCs w:val="1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supports</w:t>
      </w:r>
      <w:r>
        <w:rPr>
          <w:rFonts w:ascii="Times New Roman" w:hAnsi="Times New Roman" w:cs="Times New Roman" w:eastAsia="Times New Roman"/>
          <w:sz w:val="14"/>
          <w:szCs w:val="1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14"/>
          <w:szCs w:val="1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14"/>
          <w:szCs w:val="14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yright</w:t>
      </w:r>
      <w:r>
        <w:rPr>
          <w:rFonts w:ascii="Times New Roman" w:hAnsi="Times New Roman" w:cs="Times New Roman" w:eastAsia="Times New Roman"/>
          <w:sz w:val="14"/>
          <w:szCs w:val="1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statements: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</w:r>
    </w:p>
    <w:p>
      <w:pPr>
        <w:spacing w:before="0" w:after="0" w:line="160" w:lineRule="exact"/>
        <w:ind w:left="157" w:right="-8"/>
        <w:jc w:val="both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spacing w:val="0"/>
          <w:w w:val="166"/>
          <w:i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spacing w:val="-14"/>
          <w:w w:val="166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CM</w:t>
      </w:r>
      <w:r>
        <w:rPr>
          <w:rFonts w:ascii="Times New Roman" w:hAnsi="Times New Roman" w:cs="Times New Roman" w:eastAsia="Times New Roman"/>
          <w:sz w:val="14"/>
          <w:szCs w:val="1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yright:</w:t>
      </w:r>
      <w:r>
        <w:rPr>
          <w:rFonts w:ascii="Times New Roman" w:hAnsi="Times New Roman" w:cs="Times New Roman" w:eastAsia="Times New Roman"/>
          <w:sz w:val="14"/>
          <w:szCs w:val="1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CM</w:t>
      </w:r>
      <w:r>
        <w:rPr>
          <w:rFonts w:ascii="Times New Roman" w:hAnsi="Times New Roman" w:cs="Times New Roman" w:eastAsia="Times New Roman"/>
          <w:sz w:val="14"/>
          <w:szCs w:val="1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holds</w:t>
      </w:r>
      <w:r>
        <w:rPr>
          <w:rFonts w:ascii="Times New Roman" w:hAnsi="Times New Roman" w:cs="Times New Roman" w:eastAsia="Times New Roman"/>
          <w:sz w:val="14"/>
          <w:szCs w:val="1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4"/>
          <w:szCs w:val="1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yright</w:t>
      </w:r>
      <w:r>
        <w:rPr>
          <w:rFonts w:ascii="Times New Roman" w:hAnsi="Times New Roman" w:cs="Times New Roman" w:eastAsia="Times New Roman"/>
          <w:sz w:val="14"/>
          <w:szCs w:val="1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4"/>
          <w:szCs w:val="1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4"/>
          <w:szCs w:val="1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ork.</w:t>
      </w:r>
      <w:r>
        <w:rPr>
          <w:rFonts w:ascii="Times New Roman" w:hAnsi="Times New Roman" w:cs="Times New Roman" w:eastAsia="Times New Roman"/>
          <w:sz w:val="14"/>
          <w:szCs w:val="1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4"/>
          <w:szCs w:val="1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4"/>
          <w:szCs w:val="1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4"/>
          <w:szCs w:val="1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historical</w:t>
      </w:r>
      <w:r>
        <w:rPr>
          <w:rFonts w:ascii="Times New Roman" w:hAnsi="Times New Roman" w:cs="Times New Roman" w:eastAsia="Times New Roman"/>
          <w:sz w:val="14"/>
          <w:szCs w:val="1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ap-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proach.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</w:r>
    </w:p>
    <w:p>
      <w:pPr>
        <w:spacing w:before="0" w:after="0" w:line="160" w:lineRule="exact"/>
        <w:ind w:left="157" w:right="-8"/>
        <w:jc w:val="both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spacing w:val="0"/>
          <w:w w:val="166"/>
          <w:i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spacing w:val="-22"/>
          <w:w w:val="166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License:</w:t>
      </w:r>
      <w:r>
        <w:rPr>
          <w:rFonts w:ascii="Times New Roman" w:hAnsi="Times New Roman" w:cs="Times New Roman" w:eastAsia="Times New Roman"/>
          <w:sz w:val="14"/>
          <w:szCs w:val="1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author(s)</w:t>
      </w:r>
      <w:r>
        <w:rPr>
          <w:rFonts w:ascii="Times New Roman" w:hAnsi="Times New Roman" w:cs="Times New Roman" w:eastAsia="Times New Roman"/>
          <w:sz w:val="14"/>
          <w:szCs w:val="1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retain</w:t>
      </w:r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yright,</w:t>
      </w:r>
      <w:r>
        <w:rPr>
          <w:rFonts w:ascii="Times New Roman" w:hAnsi="Times New Roman" w:cs="Times New Roman" w:eastAsia="Times New Roman"/>
          <w:sz w:val="14"/>
          <w:szCs w:val="1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3"/>
          <w:w w:val="100"/>
        </w:rPr>
        <w:t>b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CM</w:t>
      </w:r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14"/>
          <w:szCs w:val="1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14"/>
          <w:szCs w:val="1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xclus</w:t>
      </w:r>
      <w:r>
        <w:rPr>
          <w:rFonts w:ascii="Times New Roman" w:hAnsi="Times New Roman" w:cs="Times New Roman" w:eastAsia="Times New Roman"/>
          <w:sz w:val="14"/>
          <w:szCs w:val="1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4"/>
          <w:szCs w:val="1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publication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license.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</w:r>
    </w:p>
    <w:p>
      <w:pPr>
        <w:spacing w:before="0" w:after="0" w:line="160" w:lineRule="exact"/>
        <w:ind w:left="157" w:right="-8"/>
        <w:jc w:val="both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spacing w:val="0"/>
          <w:w w:val="166"/>
          <w:i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spacing w:val="-19"/>
          <w:w w:val="166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Open</w:t>
      </w:r>
      <w:r>
        <w:rPr>
          <w:rFonts w:ascii="Times New Roman" w:hAnsi="Times New Roman" w:cs="Times New Roman" w:eastAsia="Times New Roman"/>
          <w:sz w:val="14"/>
          <w:szCs w:val="1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Access:</w:t>
      </w:r>
      <w:r>
        <w:rPr>
          <w:rFonts w:ascii="Times New Roman" w:hAnsi="Times New Roman" w:cs="Times New Roman" w:eastAsia="Times New Roman"/>
          <w:sz w:val="14"/>
          <w:szCs w:val="1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4"/>
          <w:szCs w:val="1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author(s)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wish</w:t>
      </w:r>
      <w:r>
        <w:rPr>
          <w:rFonts w:ascii="Times New Roman" w:hAnsi="Times New Roman" w:cs="Times New Roman" w:eastAsia="Times New Roman"/>
          <w:sz w:val="14"/>
          <w:szCs w:val="1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4"/>
          <w:szCs w:val="1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pay</w:t>
      </w:r>
      <w:r>
        <w:rPr>
          <w:rFonts w:ascii="Times New Roman" w:hAnsi="Times New Roman" w:cs="Times New Roman" w:eastAsia="Times New Roman"/>
          <w:sz w:val="14"/>
          <w:szCs w:val="1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4"/>
          <w:szCs w:val="1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4"/>
          <w:szCs w:val="1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14"/>
          <w:szCs w:val="1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4"/>
          <w:szCs w:val="1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4"/>
          <w:szCs w:val="1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open</w:t>
      </w:r>
      <w:r>
        <w:rPr>
          <w:rFonts w:ascii="Times New Roman" w:hAnsi="Times New Roman" w:cs="Times New Roman" w:eastAsia="Times New Roman"/>
          <w:sz w:val="14"/>
          <w:szCs w:val="1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access.</w:t>
      </w:r>
      <w:r>
        <w:rPr>
          <w:rFonts w:ascii="Times New Roman" w:hAnsi="Times New Roman" w:cs="Times New Roman" w:eastAsia="Times New Roman"/>
          <w:sz w:val="14"/>
          <w:szCs w:val="1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4"/>
          <w:szCs w:val="1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addi-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tional</w:t>
      </w:r>
      <w:r>
        <w:rPr>
          <w:rFonts w:ascii="Times New Roman" w:hAnsi="Times New Roman" w:cs="Times New Roman" w:eastAsia="Times New Roman"/>
          <w:sz w:val="14"/>
          <w:szCs w:val="1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fee</w:t>
      </w:r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must</w:t>
      </w:r>
      <w:r>
        <w:rPr>
          <w:rFonts w:ascii="Times New Roman" w:hAnsi="Times New Roman" w:cs="Times New Roman" w:eastAsia="Times New Roman"/>
          <w:sz w:val="14"/>
          <w:szCs w:val="1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paid</w:t>
      </w:r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CM.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</w:r>
    </w:p>
    <w:p>
      <w:pPr>
        <w:spacing w:before="0" w:after="0" w:line="160" w:lineRule="exact"/>
        <w:ind w:left="157" w:right="-5"/>
        <w:jc w:val="both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field</w:t>
      </w:r>
      <w:r>
        <w:rPr>
          <w:rFonts w:ascii="Times New Roman" w:hAnsi="Times New Roman" w:cs="Times New Roman" w:eastAsia="Times New Roman"/>
          <w:sz w:val="14"/>
          <w:szCs w:val="1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4"/>
          <w:szCs w:val="1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14"/>
          <w:szCs w:val="1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14"/>
          <w:szCs w:val="1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enough</w:t>
      </w:r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4"/>
          <w:szCs w:val="1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hold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appropriate</w:t>
      </w:r>
      <w:r>
        <w:rPr>
          <w:rFonts w:ascii="Times New Roman" w:hAnsi="Times New Roman" w:cs="Times New Roman" w:eastAsia="Times New Roman"/>
          <w:sz w:val="14"/>
          <w:szCs w:val="1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release</w:t>
      </w:r>
      <w:r>
        <w:rPr>
          <w:rFonts w:ascii="Times New Roman" w:hAnsi="Times New Roman" w:cs="Times New Roman" w:eastAsia="Times New Roman"/>
          <w:sz w:val="14"/>
          <w:szCs w:val="1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statement</w:t>
      </w:r>
      <w:r>
        <w:rPr>
          <w:rFonts w:ascii="Times New Roman" w:hAnsi="Times New Roman" w:cs="Times New Roman" w:eastAsia="Times New Roman"/>
          <w:sz w:val="14"/>
          <w:szCs w:val="1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assuming</w:t>
      </w:r>
      <w:r>
        <w:rPr>
          <w:rFonts w:ascii="Times New Roman" w:hAnsi="Times New Roman" w:cs="Times New Roman" w:eastAsia="Times New Roman"/>
          <w:sz w:val="14"/>
          <w:szCs w:val="1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4"/>
          <w:szCs w:val="1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single</w:t>
      </w:r>
      <w:r>
        <w:rPr>
          <w:rFonts w:ascii="Times New Roman" w:hAnsi="Times New Roman" w:cs="Times New Roman" w:eastAsia="Times New Roman"/>
          <w:sz w:val="14"/>
          <w:szCs w:val="1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  <w:t>spaced.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</w:rPr>
      </w:r>
    </w:p>
    <w:p>
      <w:pPr>
        <w:spacing w:before="36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-aided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rather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screen-based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objects,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increasing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gue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highly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compatible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hand-craft: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wing,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printing,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welery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ation,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name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Although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established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professional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practice,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strongly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beli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right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application,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werful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means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personal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people.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particula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personal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unique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opportunity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youth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outh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agement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limited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technical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barriers.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professionals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sign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require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years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[22].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Although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vice-oriented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-aided-design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(CAD)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ists,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ailable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xclus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ely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interaction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seldom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Significant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perceptual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barriers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xist.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consider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ming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irrel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interests,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unmot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pursue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perce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highly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specialized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dertaking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[24],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[19].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Furthermore,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xisting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frequently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oriented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screen-based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applications,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computer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websites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less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appealing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aesthetic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desire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jects.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goal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open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opportunities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tional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people.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beli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things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necessary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happen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First,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must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tasks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accessible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first-time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grammers.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Second,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must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apply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appealing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present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terests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broad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done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electronics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medium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e-t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xtiles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pelling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vidence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craft-based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porate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ashion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personal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accessories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xciting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meaningful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technology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[10],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?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],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?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beli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applying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accessories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equally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aging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space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1360" w:bottom="1080" w:left="960" w:right="840"/>
          <w:cols w:num="2" w:equalWidth="0">
            <w:col w:w="4979" w:space="481"/>
            <w:col w:w="4980"/>
          </w:cols>
        </w:sectPr>
      </w:pPr>
      <w:rPr/>
    </w:p>
    <w:p>
      <w:pPr>
        <w:spacing w:before="7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who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entionally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-represented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technological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production.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Furthermore,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beli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sign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opportunity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xpand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established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incorporating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aesthetic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possibilities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processes.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therefore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focused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youth-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oriented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craft.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xamined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primary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questions: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terms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accessibilit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approach?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people?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flected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combination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types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making?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pursue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questions,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vice-oriented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called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editable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manipulation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xtual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readable,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editable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correspond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actions.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writing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editing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applying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ector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compatible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rication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making.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series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sonal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including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laser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welery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t-shirts.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equal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practices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people.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Furthe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vidence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presented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conflict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correspond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identity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person,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therefore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impact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tool.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Lastly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ained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understanding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surrounding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determine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ersity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section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pape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fordances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ratio-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nale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applying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related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are.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detail,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orkshops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conducted.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conclude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discussion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relate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initial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principles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ques-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3" w:lineRule="auto"/>
        <w:ind w:left="117" w:right="-51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CRE</w:t>
      </w:r>
      <w:r>
        <w:rPr>
          <w:rFonts w:ascii="Times New Roman" w:hAnsi="Times New Roman" w:cs="Times New Roman" w:eastAsia="Times New Roman"/>
          <w:sz w:val="18"/>
          <w:szCs w:val="18"/>
          <w:spacing w:val="-16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TIVE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AFFOR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ANCES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PHYSICAL</w:t>
      </w:r>
      <w:r>
        <w:rPr>
          <w:rFonts w:ascii="Times New Roman" w:hAnsi="Times New Roman" w:cs="Times New Roman" w:eastAsia="Times New Roman"/>
          <w:sz w:val="18"/>
          <w:szCs w:val="18"/>
          <w:spacing w:val="2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COMPU</w:t>
      </w:r>
      <w:r>
        <w:rPr>
          <w:rFonts w:ascii="Times New Roman" w:hAnsi="Times New Roman" w:cs="Times New Roman" w:eastAsia="Times New Roman"/>
          <w:sz w:val="18"/>
          <w:szCs w:val="18"/>
          <w:spacing w:val="-16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A-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4"/>
          <w:b/>
          <w:bCs/>
        </w:rPr>
        <w:t>TIONAL</w:t>
      </w:r>
      <w:r>
        <w:rPr>
          <w:rFonts w:ascii="Times New Roman" w:hAnsi="Times New Roman" w:cs="Times New Roman" w:eastAsia="Times New Roman"/>
          <w:sz w:val="18"/>
          <w:szCs w:val="18"/>
          <w:spacing w:val="8"/>
          <w:w w:val="94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DESIGN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0" w:after="0" w:line="164" w:lineRule="exact"/>
        <w:ind w:left="117" w:right="-5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term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apply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1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duction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arious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media,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purposes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define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computer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graming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procedurally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visual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translated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design,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authors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rules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define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capable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producing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outcomes,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abling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multiple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ariations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constraints.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either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abrication,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manual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craft,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combination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o,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algorithmically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ated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translated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incorporation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fordances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crafts: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99" w:right="59" w:firstLine="-18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42"/>
          <w:i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4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ecision: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numerical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precision.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59" w:after="0" w:line="220" w:lineRule="exact"/>
        <w:ind w:left="199" w:right="59" w:firstLine="-18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42"/>
          <w:i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4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isual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Complexity: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rapid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structures,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manipulations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nume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elements.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9" w:after="0" w:line="220" w:lineRule="exact"/>
        <w:ind w:left="199" w:right="59" w:firstLine="-18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42"/>
          <w:i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4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Generat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vity: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algorithms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autonomously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unique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pected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9" w:after="0" w:line="220" w:lineRule="exact"/>
        <w:ind w:left="199" w:right="59" w:firstLine="-18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42"/>
          <w:i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4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arameterization: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grees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freedom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constraints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adjust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grees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freedom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maintaining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constraints.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fordances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closely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connected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antages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wide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disciplines.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goal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ely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although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rameterization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precision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useful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professional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mains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architecture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priate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conceptualization,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aesthetic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xample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unique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lase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-etched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necklace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pendant,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parametrically</w:t>
      </w:r>
      <w:r>
        <w:rPr>
          <w:rFonts w:ascii="Times New Roman" w:hAnsi="Times New Roman" w:cs="Times New Roman" w:eastAsia="Times New Roman"/>
          <w:sz w:val="20"/>
          <w:szCs w:val="2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defining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customized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fit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ariety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3076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CRAFT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8"/>
          <w:b/>
          <w:bCs/>
        </w:rPr>
        <w:t>APPLIC</w:t>
      </w:r>
      <w:r>
        <w:rPr>
          <w:rFonts w:ascii="Times New Roman" w:hAnsi="Times New Roman" w:cs="Times New Roman" w:eastAsia="Times New Roman"/>
          <w:sz w:val="18"/>
          <w:szCs w:val="18"/>
          <w:spacing w:val="-16"/>
          <w:w w:val="98"/>
          <w:b/>
          <w:bCs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3"/>
          <w:b/>
          <w:bCs/>
        </w:rPr>
        <w:t>TION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understanding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nation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felt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important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compatible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directly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orld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setting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possibility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abrication,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vice-oriented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[26],[4].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Although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compelling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space,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es,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chose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Specificall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space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bination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manual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natural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materials.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properties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material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intimately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nected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interested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promoting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nological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beli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technology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ant.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natural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production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ashion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accessories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means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ornamentation,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style,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something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particularly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important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[9].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addition,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established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ood-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orking,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welery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making),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materials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(cloth,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paint,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0" w:footer="894" w:top="1200" w:bottom="1080" w:left="960" w:right="840"/>
          <w:pgSz w:w="12240" w:h="15840"/>
          <w:cols w:num="2" w:equalWidth="0">
            <w:col w:w="4979" w:space="481"/>
            <w:col w:w="4980"/>
          </w:cols>
        </w:sectPr>
      </w:pPr>
      <w:rPr/>
    </w:p>
    <w:p>
      <w:pPr>
        <w:spacing w:before="7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ood,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leather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metals)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means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feasibly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ducing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durable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realistically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daily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life.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Naturally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functionality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dependent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estment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time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manual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labor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desirable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quality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made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special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pride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traditional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notions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often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focus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pleasure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satis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humans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hands,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Diderot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definition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McCullough[17].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strengthening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social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bonds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communities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opportunities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sharing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xpertise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feedback,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Bardzell,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Rosner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Bardzell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discussion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interaction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[6].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ability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hand-made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connected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witin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distnct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space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time,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direct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contrast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timeless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quali-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ties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infinitely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reproducable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[29].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distinct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intellectual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agement.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Sennett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scribes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role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craftsmanship;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quality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[25].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Pye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amously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7"/>
        </w:rPr>
        <w:t>defines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capacity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continually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risk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[21].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Although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qualities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aesthetic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xpression,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pleasure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craftsmanship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manual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labor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importance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social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bonds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applicable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technological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duction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frequently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absent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descriptions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technological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progress.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eloping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tional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compatible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manual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vides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opportunity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ersify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technolog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broaden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qualities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around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technologically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aluated.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" w:right="3370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96"/>
          <w:b/>
          <w:bCs/>
        </w:rPr>
        <w:t>REL</w:t>
      </w:r>
      <w:r>
        <w:rPr>
          <w:rFonts w:ascii="Times New Roman" w:hAnsi="Times New Roman" w:cs="Times New Roman" w:eastAsia="Times New Roman"/>
          <w:sz w:val="18"/>
          <w:szCs w:val="18"/>
          <w:spacing w:val="-15"/>
          <w:w w:val="96"/>
          <w:b/>
          <w:bCs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6"/>
          <w:b/>
          <w:bCs/>
        </w:rPr>
        <w:t>TED</w:t>
      </w:r>
      <w:r>
        <w:rPr>
          <w:rFonts w:ascii="Times New Roman" w:hAnsi="Times New Roman" w:cs="Times New Roman" w:eastAsia="Times New Roman"/>
          <w:sz w:val="18"/>
          <w:szCs w:val="18"/>
          <w:spacing w:val="15"/>
          <w:w w:val="96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ORK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DressCode,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xamined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fields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related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including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learning-oriented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graming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vironments,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Computer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Aided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(CAD)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functionalit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digital-design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editing.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situated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within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" w:right="982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Learning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Oriented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7"/>
          <w:b/>
          <w:bCs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7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7"/>
          <w:b/>
          <w:bCs/>
        </w:rPr>
        <w:t>ograming</w:t>
      </w:r>
      <w:r>
        <w:rPr>
          <w:rFonts w:ascii="Times New Roman" w:hAnsi="Times New Roman" w:cs="Times New Roman" w:eastAsia="Times New Roman"/>
          <w:sz w:val="18"/>
          <w:szCs w:val="18"/>
          <w:spacing w:val="9"/>
          <w:w w:val="107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4"/>
          <w:b/>
          <w:bCs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4"/>
          <w:b/>
          <w:bCs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9"/>
          <w:b/>
          <w:bCs/>
        </w:rPr>
        <w:t>vi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99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4"/>
          <w:b/>
          <w:bCs/>
        </w:rPr>
        <w:t>onments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help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tinguishes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Logo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seminal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founded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principles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constructionism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embodiment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[18].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Scratch,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successor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Logo,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ely-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vice-oriented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vironments,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children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screen-based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media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command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[23].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popular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xt-based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vironment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vironment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artists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anima-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[20].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Logo,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Scratch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Processing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contain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simpli-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fied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syntax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prioritize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visual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applications.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chose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xploring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paradigm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representations,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neither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Processing,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Scratch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Logo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port.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easier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uild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attempt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alter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xisting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platforms.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9" w:lineRule="auto"/>
        <w:ind w:right="6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CAD</w:t>
      </w:r>
      <w:r>
        <w:rPr>
          <w:rFonts w:ascii="Times New Roman" w:hAnsi="Times New Roman" w:cs="Times New Roman" w:eastAsia="Times New Roman"/>
          <w:sz w:val="18"/>
          <w:szCs w:val="18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9"/>
          <w:b/>
          <w:bCs/>
        </w:rPr>
        <w:t>tools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19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with</w:t>
      </w:r>
      <w:r>
        <w:rPr>
          <w:rFonts w:ascii="Times New Roman" w:hAnsi="Times New Roman" w:cs="Times New Roman" w:eastAsia="Times New Roman"/>
          <w:sz w:val="18"/>
          <w:szCs w:val="18"/>
          <w:spacing w:val="2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9"/>
          <w:b/>
          <w:bCs/>
        </w:rPr>
        <w:t>Computational</w:t>
      </w:r>
      <w:r>
        <w:rPr>
          <w:rFonts w:ascii="Times New Roman" w:hAnsi="Times New Roman" w:cs="Times New Roman" w:eastAsia="Times New Roman"/>
          <w:sz w:val="18"/>
          <w:szCs w:val="18"/>
          <w:spacing w:val="-11"/>
          <w:w w:val="109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9"/>
          <w:b/>
          <w:bCs/>
        </w:rPr>
        <w:t>Design</w:t>
      </w:r>
      <w:r>
        <w:rPr>
          <w:rFonts w:ascii="Times New Roman" w:hAnsi="Times New Roman" w:cs="Times New Roman" w:eastAsia="Times New Roman"/>
          <w:sz w:val="18"/>
          <w:szCs w:val="18"/>
          <w:spacing w:val="32"/>
          <w:w w:val="109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9"/>
          <w:b/>
          <w:bCs/>
        </w:rPr>
        <w:t>Functionality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9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Although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often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performed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eral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purpose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languages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vironments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[22],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professional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eloped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directly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Adobe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Photo-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shop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Illustrator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Maya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Blender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ability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script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viors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syntactically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similar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ascript,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Perl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Python,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xamples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omitted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primary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emphasize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Grasshopper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data-fl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gramming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vironment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sual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modules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blocks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Rhino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[12].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DesignScript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add-on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Autodesk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AutoCad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-present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script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associat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paradigms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[3].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OpenSCAD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construc-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solid-geometry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xtual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scripts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[1].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Although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xamples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erful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gue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suitable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vice-oriented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tures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rarer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professional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tools.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FlatCAD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domain-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users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customized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-based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construction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kits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FlatLang,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oriented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modeled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Logo.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[14].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entry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3D-modeling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printing.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erCAD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includes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”shape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scripts”: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ascript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programs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3D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[26].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Autodesk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123D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consist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ariety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oriented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applications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abriation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[4],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imally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automated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repetition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predefined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erCAD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123D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emphasize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putational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de-emphasized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comparison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3690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Linked</w:t>
      </w:r>
      <w:r>
        <w:rPr>
          <w:rFonts w:ascii="Times New Roman" w:hAnsi="Times New Roman" w:cs="Times New Roman" w:eastAsia="Times New Roman"/>
          <w:sz w:val="18"/>
          <w:szCs w:val="18"/>
          <w:spacing w:val="3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3"/>
          <w:b/>
          <w:bCs/>
        </w:rPr>
        <w:t>Edito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3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42"/>
          <w:b/>
          <w:bCs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Educational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researchers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propriate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xt,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multiple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xternal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duce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amount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cognit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required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prob-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lem,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often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better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communicate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content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[2].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primarily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applied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ace-design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domains.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vrahami,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Brooks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early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approach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editor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special-purpose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[5].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Commerciall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o-vi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approach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incorporated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web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editors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GUI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kits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[15].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ictor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ocated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corporation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fields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including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circuit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design,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[27].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0" w:footer="894" w:top="1200" w:bottom="1080" w:left="960" w:right="840"/>
          <w:pgSz w:w="12240" w:h="15840"/>
          <w:cols w:num="2" w:equalWidth="0">
            <w:col w:w="4979" w:space="481"/>
            <w:col w:w="4980"/>
          </w:cols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39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83.85pt;height:169.8pt;mso-position-horizontal-relative:char;mso-position-vertical-relative:line" type="#_x0000_t75">
            <v:imagedata r:id="rId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9" w:after="0" w:line="240" w:lineRule="auto"/>
        <w:ind w:left="4016" w:right="3997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Figu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1.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essCode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  <w:b/>
          <w:bCs/>
        </w:rPr>
        <w:t>Softwa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99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Mar w:header="0" w:footer="894" w:top="1140" w:bottom="1080" w:left="960" w:right="840"/>
          <w:pgSz w:w="12240" w:h="15840"/>
        </w:sectPr>
      </w:pPr>
      <w:rPr/>
    </w:p>
    <w:p>
      <w:pPr>
        <w:spacing w:before="36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seek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apply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entry-l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7" w:right="2179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Craft</w:t>
      </w:r>
      <w:r>
        <w:rPr>
          <w:rFonts w:ascii="Times New Roman" w:hAnsi="Times New Roman" w:cs="Times New Roman" w:eastAsia="Times New Roman"/>
          <w:sz w:val="18"/>
          <w:szCs w:val="18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3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8"/>
          <w:b/>
          <w:bCs/>
        </w:rPr>
        <w:t>Computing</w:t>
      </w:r>
      <w:r>
        <w:rPr>
          <w:rFonts w:ascii="Times New Roman" w:hAnsi="Times New Roman" w:cs="Times New Roman" w:eastAsia="Times New Roman"/>
          <w:sz w:val="18"/>
          <w:szCs w:val="18"/>
          <w:spacing w:val="1"/>
          <w:w w:val="108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3"/>
          <w:b/>
          <w:bCs/>
        </w:rPr>
        <w:t>Resea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13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25"/>
          <w:b/>
          <w:bCs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9"/>
          <w:b/>
          <w:bCs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Eisenbe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Buechl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approaches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benefits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encompasses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techniques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approaches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incorporating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abrication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educational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settings,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realized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youth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decorate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vironments,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service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[11].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Jacobs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Buechl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aged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children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Codeable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Objects,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library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acilitate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ashion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shops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[13].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Whereas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Buechl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Jacobs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re-purposed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isting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tools,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seek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stand-alone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address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ficulties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Processing: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syntax,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frustration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lack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feedback,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frequent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instructor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assistance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7" w:right="1288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DRESS</w:t>
      </w:r>
      <w:r>
        <w:rPr>
          <w:rFonts w:ascii="Times New Roman" w:hAnsi="Times New Roman" w:cs="Times New Roman" w:eastAsia="Times New Roman"/>
          <w:sz w:val="18"/>
          <w:szCs w:val="18"/>
          <w:spacing w:val="4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CODE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SOFT</w:t>
      </w:r>
      <w:r>
        <w:rPr>
          <w:rFonts w:ascii="Times New Roman" w:hAnsi="Times New Roman" w:cs="Times New Roman" w:eastAsia="Times New Roman"/>
          <w:sz w:val="18"/>
          <w:szCs w:val="18"/>
          <w:spacing w:val="-11"/>
          <w:w w:val="100"/>
          <w:b/>
          <w:bCs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ARE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DESCRIPTION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ecto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-graphic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applications.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editable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ep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esentations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forms: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grammatic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Here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interactions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graming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components.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7" w:right="3330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16"/>
          <w:b/>
          <w:bCs/>
        </w:rPr>
        <w:t>System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16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4"/>
          <w:b/>
          <w:bCs/>
        </w:rPr>
        <w:t>Ove</w:t>
      </w:r>
      <w:r>
        <w:rPr>
          <w:rFonts w:ascii="Times New Roman" w:hAnsi="Times New Roman" w:cs="Times New Roman" w:eastAsia="Times New Roman"/>
          <w:sz w:val="18"/>
          <w:szCs w:val="18"/>
          <w:spacing w:val="2"/>
          <w:w w:val="104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3"/>
          <w:b/>
          <w:bCs/>
        </w:rPr>
        <w:t>vi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13"/>
          <w:b/>
          <w:bCs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7"/>
          <w:b/>
          <w:bCs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primary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panels: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panel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right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editor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panel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left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(figure: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1).</w:t>
      </w:r>
      <w:r>
        <w:rPr>
          <w:rFonts w:ascii="Times New Roman" w:hAnsi="Times New Roman" w:cs="Times New Roman" w:eastAsia="Times New Roman"/>
          <w:sz w:val="20"/>
          <w:szCs w:val="20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write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ecute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editor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mouse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panel.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panel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interac-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tions.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console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error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messages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panel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uttons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compiling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running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current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program.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panel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re-sizable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board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grid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rulers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zoom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36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toolbar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panel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menu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utton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xport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ector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format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2-axis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abrication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(fig-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ure:2).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interpreter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semantic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functionality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wrote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a-based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parse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-generato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ector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consist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points,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lines,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bezier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polygons,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rendered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OpenGL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wrappe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44.6875pt;height:86.0625pt;mso-position-horizontal-relative:char;mso-position-vertical-relative:line" type="#_x0000_t75">
            <v:imagedata r:id="rId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3" w:after="0" w:line="180" w:lineRule="exact"/>
        <w:ind w:right="70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Figu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2.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graphic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drawing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trans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ormation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tools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essCode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(f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om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left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right:</w:t>
      </w:r>
      <w:r>
        <w:rPr>
          <w:rFonts w:ascii="Times New Roman" w:hAnsi="Times New Roman" w:cs="Times New Roman" w:eastAsia="Times New Roman"/>
          <w:sz w:val="16"/>
          <w:szCs w:val="16"/>
          <w:spacing w:val="2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selection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tool,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ectangle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tool,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ellipse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tool,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egular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polygon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tool,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line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tool,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cu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tool,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import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tool,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pen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tool)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include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gular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free-hand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vidual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manually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lected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boolean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operation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combination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shapes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unified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polygon-boolean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operators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(union,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ference,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section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either/or).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tional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panels,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panel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declarat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subsections.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custom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imperat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entional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data-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types,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loops,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conditional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-defined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ariables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dynamically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typed.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subset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acilitate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geometric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0000"/>
          <w:spacing w:val="0"/>
          <w:w w:val="100"/>
        </w:rPr>
        <w:t>add</w:t>
      </w:r>
      <w:r>
        <w:rPr>
          <w:rFonts w:ascii="Times New Roman" w:hAnsi="Times New Roman" w:cs="Times New Roman" w:eastAsia="Times New Roman"/>
          <w:sz w:val="20"/>
          <w:szCs w:val="20"/>
          <w:color w:val="FF000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000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color w:val="FF000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0000"/>
          <w:spacing w:val="0"/>
          <w:w w:val="100"/>
        </w:rPr>
        <w:t>here</w:t>
      </w:r>
      <w:r>
        <w:rPr>
          <w:rFonts w:ascii="Times New Roman" w:hAnsi="Times New Roman" w:cs="Times New Roman" w:eastAsia="Times New Roman"/>
          <w:sz w:val="20"/>
          <w:szCs w:val="20"/>
          <w:color w:val="FF000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000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FF000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000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color w:val="FF000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FF000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FF000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0000"/>
          <w:spacing w:val="0"/>
          <w:w w:val="100"/>
        </w:rPr>
        <w:t>syntax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supports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math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xpressions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ariety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noise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generation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methods.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note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terminology: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remainder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pape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denote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actions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made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panel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1360" w:bottom="1080" w:left="960" w:right="840"/>
          <w:cols w:num="2" w:equalWidth="0">
            <w:col w:w="4979" w:space="481"/>
            <w:col w:w="4980"/>
          </w:cols>
        </w:sectPr>
      </w:pPr>
      <w:rPr/>
    </w:p>
    <w:p>
      <w:pPr>
        <w:spacing w:before="7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mouse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aphic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actions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made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panel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typing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xpressions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ammatic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actions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distinguish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types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actions: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initialization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actions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denote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ansformation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actions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actions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xist-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rotated,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scaled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otherwise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altered.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1825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Linked</w:t>
      </w:r>
      <w:r>
        <w:rPr>
          <w:rFonts w:ascii="Times New Roman" w:hAnsi="Times New Roman" w:cs="Times New Roman" w:eastAsia="Times New Roman"/>
          <w:sz w:val="18"/>
          <w:szCs w:val="18"/>
          <w:spacing w:val="3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3"/>
          <w:b/>
          <w:bCs/>
        </w:rPr>
        <w:t>Representations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1"/>
          <w:b/>
          <w:bCs/>
        </w:rPr>
        <w:t>Practice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around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primary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principles: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correspondence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readabilit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latest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principles.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wish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emphasize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achi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though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series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tests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success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ersions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3390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13"/>
          <w:b/>
          <w:bCs/>
        </w:rPr>
        <w:t>Correspondence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erning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principle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correspon-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dence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initialized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ersel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action,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corresponding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appears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edito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translation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representations.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formulated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Oriented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paradigm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basic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(points,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lines,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es,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polygons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etc.)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initialized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calling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propriate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passing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parameters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nating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location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dimensions.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initialized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parameters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determined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mouse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tures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(where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click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determine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gin,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drag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origin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determine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dimensions).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method-type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auto-generated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sion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determined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ransformations,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including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ving,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scaling,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rotation,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color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changes,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booleans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similar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initialization.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performed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either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wrapping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initialization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xpression,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assigning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identifier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shape,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calling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identifie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side,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corresponds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corresponding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panel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first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gument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reference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selected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manipulated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Throughout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complete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current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continually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maintained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panel.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17" w:right="2265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Static</w:t>
      </w:r>
      <w:r>
        <w:rPr>
          <w:rFonts w:ascii="Times New Roman" w:hAnsi="Times New Roman" w:cs="Times New Roman" w:eastAsia="Times New Roman"/>
          <w:sz w:val="18"/>
          <w:szCs w:val="18"/>
          <w:spacing w:val="4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3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Dynamic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0"/>
          <w:i/>
        </w:rPr>
        <w:t>Gene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1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2"/>
          <w:i/>
        </w:rPr>
        <w:t>ativity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werful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aspects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tational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design,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systematic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nature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less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easily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resented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functionality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correspondence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maintaining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useful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ible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help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anize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stamps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graphically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return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es.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translate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instance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statements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discrete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hard-coded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parameters.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enables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matically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instances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(see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lecting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single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either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declarat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selecting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tion.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listed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menu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added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primary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selecting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icon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modified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after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generated.</w:t>
      </w:r>
      <w:r>
        <w:rPr>
          <w:rFonts w:ascii="Times New Roman" w:hAnsi="Times New Roman" w:cs="Times New Roman" w:eastAsia="Times New Roman"/>
          <w:sz w:val="20"/>
          <w:szCs w:val="20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multiple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preser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single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shared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remi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xtual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copied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inserted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re-generate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xact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39.52pt;height:172.44pt;mso-position-horizontal-relative:char;mso-position-vertical-relative:line" type="#_x0000_t75">
            <v:imagedata r:id="rId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80" w:lineRule="exact"/>
        <w:ind w:right="70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Figu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3.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Static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stamp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functionalit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(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op: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User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defined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code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which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generates</w:t>
      </w:r>
      <w:r>
        <w:rPr>
          <w:rFonts w:ascii="Times New Roman" w:hAnsi="Times New Roman" w:cs="Times New Roman" w:eastAsia="Times New Roman"/>
          <w:sz w:val="16"/>
          <w:szCs w:val="16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random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ellipses.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ellipses’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positioning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size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will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change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each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time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ogram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is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run.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Bottom: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static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stamp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eated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ellipses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which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will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always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etu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same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design.)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3976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7"/>
          <w:b/>
          <w:bCs/>
        </w:rPr>
        <w:t>Readability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ered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implementation,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Symmetry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tween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manipulation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xtual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must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tempered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concerns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usabilit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Merely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tual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accurately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reflects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ensure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interaction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interpretable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signe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alone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useful.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considered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linkages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functional,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transparent,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readable,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8"/>
        </w:rPr>
        <w:t>configurable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3207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12"/>
          <w:i/>
        </w:rPr>
        <w:t>Reada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12"/>
          <w:i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2"/>
          <w:i/>
        </w:rPr>
        <w:t>le</w:t>
      </w:r>
      <w:r>
        <w:rPr>
          <w:rFonts w:ascii="Times New Roman" w:hAnsi="Times New Roman" w:cs="Times New Roman" w:eastAsia="Times New Roman"/>
          <w:sz w:val="18"/>
          <w:szCs w:val="18"/>
          <w:spacing w:val="5"/>
          <w:w w:val="112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6"/>
          <w:i/>
        </w:rPr>
        <w:t>Re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16"/>
          <w:i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6"/>
          <w:i/>
        </w:rPr>
        <w:t>erences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xisting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languages,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xibility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referenced.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cause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nested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within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one-anothe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gree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ambiguity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identifiers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used.</w:t>
      </w:r>
      <w:r>
        <w:rPr>
          <w:rFonts w:ascii="Times New Roman" w:hAnsi="Times New Roman" w:cs="Times New Roman" w:eastAsia="Times New Roman"/>
          <w:sz w:val="20"/>
          <w:szCs w:val="20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creating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linkages,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consid-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how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referenced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transitioning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tween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readable.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0" w:footer="894" w:top="1200" w:bottom="1080" w:left="960" w:right="840"/>
          <w:pgSz w:w="12240" w:h="15840"/>
          <w:cols w:num="2" w:equalWidth="0">
            <w:col w:w="4979" w:space="481"/>
            <w:col w:w="4980"/>
          </w:cols>
        </w:sectPr>
      </w:pPr>
      <w:rPr/>
    </w:p>
    <w:p>
      <w:pPr>
        <w:spacing w:before="7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initialization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pressions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automatically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assigned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identifie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Subse-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quent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matic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reference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identifier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line.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lines,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guably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readable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nested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programatically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initial-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ized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without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identifier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recognize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distinction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resort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wrapping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initialization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appropriate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xpression.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re-assigns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modifies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fier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future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recognize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tifie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17" w:right="3602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9"/>
          <w:i/>
        </w:rPr>
        <w:t>Reada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9"/>
          <w:i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9"/>
          <w:i/>
        </w:rPr>
        <w:t>le</w:t>
      </w:r>
      <w:r>
        <w:rPr>
          <w:rFonts w:ascii="Times New Roman" w:hAnsi="Times New Roman" w:cs="Times New Roman" w:eastAsia="Times New Roman"/>
          <w:sz w:val="18"/>
          <w:szCs w:val="18"/>
          <w:spacing w:val="26"/>
          <w:w w:val="109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9"/>
          <w:i/>
        </w:rPr>
        <w:t>Edits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important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consider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auto-generated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pressions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appear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program.</w:t>
      </w:r>
      <w:r>
        <w:rPr>
          <w:rFonts w:ascii="Times New Roman" w:hAnsi="Times New Roman" w:cs="Times New Roman" w:eastAsia="Times New Roman"/>
          <w:sz w:val="20"/>
          <w:szCs w:val="20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initializa-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appear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last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performs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pression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inserted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initializa-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last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ensures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ified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reproduce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correct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order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operations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run,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anization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statements.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auto-generated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steps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imperat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paradigm,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represented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series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actions,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rather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declarat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auto-generated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statements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sions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reflected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order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steps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made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ace.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xample,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xtual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inserted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program.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subsequent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first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rather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success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string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tional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statements,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updated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reflect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coordinates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shape.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alter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shape,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manually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inserted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ment,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future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statement,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subse-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quently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updated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until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(see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b/>
          <w:bCs/>
        </w:rPr>
        <w:t>??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logic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applies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Naturall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manually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writing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ates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anization.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ortunatel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manual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edits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ordering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mechanism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functioning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cess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actions.</w:t>
      </w:r>
      <w:r>
        <w:rPr>
          <w:rFonts w:ascii="Times New Roman" w:hAnsi="Times New Roman" w:cs="Times New Roman" w:eastAsia="Times New Roman"/>
          <w:sz w:val="20"/>
          <w:szCs w:val="20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Furthermore,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consistent,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simple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rule-set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auto-insertion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anticipate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inserted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code,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distill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steps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took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acilitate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understanding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program,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future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17" w:right="3201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-22"/>
          <w:w w:val="100"/>
          <w:i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ree</w:t>
      </w:r>
      <w:r>
        <w:rPr>
          <w:rFonts w:ascii="Times New Roman" w:hAnsi="Times New Roman" w:cs="Times New Roman" w:eastAsia="Times New Roman"/>
          <w:sz w:val="18"/>
          <w:szCs w:val="18"/>
          <w:spacing w:val="4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1"/>
          <w:i/>
        </w:rPr>
        <w:t>Representation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length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helpful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structural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lationships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readable.</w: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professional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editors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contain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tree-vi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methods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tifiers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class,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alternat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means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tree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listing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current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Child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nested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groups.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tree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highlighted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last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modified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xt-editor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highlighted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(see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4).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tree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vides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visual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feedback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practical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selection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technique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46.33pt;height:123.69pt;mso-position-horizontal-relative:char;mso-position-vertical-relative:line" type="#_x0000_t75">
            <v:imagedata r:id="rId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6" w:after="0" w:line="240" w:lineRule="auto"/>
        <w:ind w:left="75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Figu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4.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Declarat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view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with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selected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primit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3741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-4"/>
          <w:w w:val="94"/>
          <w:b/>
          <w:bCs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2"/>
          <w:b/>
          <w:bCs/>
        </w:rPr>
        <w:t>ORKSHOPS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orkshops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preliminary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consisted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one-day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session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abricated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leather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wrist-cu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preliminary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vised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conducted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long-term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day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created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current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ersion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t-shirts.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help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applied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realistic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xts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production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ished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acts.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focused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primary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criteria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aluation: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99" w:right="59" w:firstLine="-18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42"/>
          <w:i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4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Accessibility:</w:t>
      </w:r>
      <w:r>
        <w:rPr>
          <w:rFonts w:ascii="Times New Roman" w:hAnsi="Times New Roman" w:cs="Times New Roman" w:eastAsia="Times New Roman"/>
          <w:sz w:val="20"/>
          <w:szCs w:val="20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accessible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types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practices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foster?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20" w:lineRule="exact"/>
        <w:ind w:left="199" w:right="59" w:firstLine="-18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42"/>
          <w:i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4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ance: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did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applications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connect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xisting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goals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it?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20" w:lineRule="exact"/>
        <w:ind w:left="199" w:right="59" w:firstLine="-18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42"/>
          <w:i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4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ersity: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wide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sign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approaches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acts?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3242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10"/>
          <w:b/>
          <w:bCs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10"/>
          <w:b/>
          <w:bCs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0"/>
          <w:b/>
          <w:bCs/>
        </w:rPr>
        <w:t>aluation</w:t>
      </w:r>
      <w:r>
        <w:rPr>
          <w:rFonts w:ascii="Times New Roman" w:hAnsi="Times New Roman" w:cs="Times New Roman" w:eastAsia="Times New Roman"/>
          <w:sz w:val="18"/>
          <w:szCs w:val="18"/>
          <w:spacing w:val="-18"/>
          <w:w w:val="11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0"/>
          <w:b/>
          <w:bCs/>
        </w:rPr>
        <w:t>Methods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participants’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aluated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written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discussions.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aimed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understanding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prior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attitudes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attitudes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design,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9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agement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enj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yment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orkshops.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In-person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ducted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preliminary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orkshop.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0" w:footer="894" w:top="1200" w:bottom="1080" w:left="960" w:right="840"/>
          <w:pgSz w:w="12240" w:h="15840"/>
          <w:cols w:num="2" w:equalWidth="0">
            <w:col w:w="4979" w:space="481"/>
            <w:col w:w="4980"/>
          </w:cols>
        </w:sectPr>
      </w:pPr>
      <w:rPr/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primary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stud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discussions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start,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middle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" w:right="1872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Prelimina</w:t>
      </w:r>
      <w:r>
        <w:rPr>
          <w:rFonts w:ascii="Times New Roman" w:hAnsi="Times New Roman" w:cs="Times New Roman" w:eastAsia="Times New Roman"/>
          <w:sz w:val="18"/>
          <w:szCs w:val="18"/>
          <w:spacing w:val="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2"/>
          <w:w w:val="107"/>
          <w:b/>
          <w:bCs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7"/>
          <w:b/>
          <w:bCs/>
        </w:rPr>
        <w:t>orkshop:</w:t>
      </w:r>
      <w:r>
        <w:rPr>
          <w:rFonts w:ascii="Times New Roman" w:hAnsi="Times New Roman" w:cs="Times New Roman" w:eastAsia="Times New Roman"/>
          <w:sz w:val="18"/>
          <w:szCs w:val="18"/>
          <w:spacing w:val="19"/>
          <w:w w:val="107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Wrist</w:t>
      </w:r>
      <w:r>
        <w:rPr>
          <w:rFonts w:ascii="Times New Roman" w:hAnsi="Times New Roman" w:cs="Times New Roman" w:eastAsia="Times New Roman"/>
          <w:sz w:val="18"/>
          <w:szCs w:val="18"/>
          <w:spacing w:val="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5"/>
          <w:b/>
          <w:bCs/>
        </w:rPr>
        <w:t>cuffs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preliminary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conducted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among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adults,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15-17,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male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eight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female.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yed,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Scratch,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briefly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Arduino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vironment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prior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orkshop.</w:t>
      </w:r>
      <w:r>
        <w:rPr>
          <w:rFonts w:ascii="Times New Roman" w:hAnsi="Times New Roman" w:cs="Times New Roman" w:eastAsia="Times New Roman"/>
          <w:sz w:val="20"/>
          <w:szCs w:val="20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said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prior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art,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design,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Prior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orkshop,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60%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indicated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did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feel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comfortable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wn;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majority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indicated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preliminary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ersion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current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ersion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wrist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lase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-cut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leather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assembled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finished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wrist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tional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preliminary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study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around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radial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symmetr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majority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resulting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radially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symmetric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structures.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wrote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radial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symmetry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gorithms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template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automatically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clipped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dimen-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sions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sized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wrist.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completion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designed,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cut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finished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wrist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" w:right="3138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Prelimina</w:t>
      </w:r>
      <w:r>
        <w:rPr>
          <w:rFonts w:ascii="Times New Roman" w:hAnsi="Times New Roman" w:cs="Times New Roman" w:eastAsia="Times New Roman"/>
          <w:sz w:val="18"/>
          <w:szCs w:val="18"/>
          <w:spacing w:val="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5"/>
          <w:b/>
          <w:bCs/>
        </w:rPr>
        <w:t>Results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wrist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unique,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aesthetic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finished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strong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hoped.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finished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acts;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eight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said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planned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wear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bracelets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created,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planned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gifts.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vident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female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xcited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men.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comparison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increased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comfort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stated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beli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things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beautiful,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whereas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eral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disagreed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statement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before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shop.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unanimously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portion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ficult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component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majority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said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continuing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applica-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tions.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requests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better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means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8" w:lineRule="exact"/>
        <w:ind w:left="117" w:right="2131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”in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progress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ersions”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" w:right="3322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15"/>
          <w:b/>
          <w:bCs/>
        </w:rPr>
        <w:t>Design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15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9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9"/>
          <w:b/>
          <w:bCs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8"/>
          <w:b/>
          <w:bCs/>
        </w:rPr>
        <w:t>visions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preliminary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xtended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include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additional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manipulation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up-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dated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look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tree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dissatisfied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limited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manual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agement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leather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bracelets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(most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done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laser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cutter),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recognized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alienating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people.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shifted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focus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t-shirts.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" w:after="0" w:line="80" w:lineRule="exact"/>
        <w:jc w:val="left"/>
        <w:rPr>
          <w:sz w:val="8"/>
          <w:szCs w:val="8"/>
        </w:rPr>
      </w:pPr>
      <w:rPr/>
      <w:r>
        <w:rPr/>
        <w:br w:type="column"/>
      </w:r>
      <w:r>
        <w:rPr>
          <w:sz w:val="8"/>
          <w:szCs w:val="8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28.379736" w:type="dxa"/>
      </w:tblPr>
      <w:tblGrid/>
      <w:tr>
        <w:trPr>
          <w:trHeight w:val="586" w:hRule="exact"/>
        </w:trPr>
        <w:tc>
          <w:tcPr>
            <w:tcW w:w="1083" w:type="dxa"/>
            <w:tcBorders>
              <w:top w:val="single" w:sz="3.184" w:space="0" w:color="000000"/>
              <w:bottom w:val="single" w:sz="3.184" w:space="0" w:color="000000"/>
              <w:left w:val="single" w:sz="3.184211" w:space="0" w:color="000000"/>
              <w:right w:val="single" w:sz="3.184047" w:space="0" w:color="000000"/>
            </w:tcBorders>
          </w:tcPr>
          <w:p>
            <w:pPr/>
            <w:rPr/>
          </w:p>
        </w:tc>
        <w:tc>
          <w:tcPr>
            <w:tcW w:w="952" w:type="dxa"/>
            <w:tcBorders>
              <w:top w:val="single" w:sz="3.184" w:space="0" w:color="000000"/>
              <w:bottom w:val="single" w:sz="3.184" w:space="0" w:color="000000"/>
              <w:left w:val="single" w:sz="3.184047" w:space="0" w:color="000000"/>
              <w:right w:val="single" w:sz="3.184422" w:space="0" w:color="000000"/>
            </w:tcBorders>
          </w:tcPr>
          <w:p>
            <w:pPr>
              <w:spacing w:before="9" w:after="0" w:line="180" w:lineRule="exact"/>
              <w:ind w:left="114" w:right="94"/>
              <w:jc w:val="center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no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-2"/>
                <w:w w:val="99"/>
              </w:rPr>
              <w:t>e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xperience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(1)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422" w:space="0" w:color="000000"/>
              <w:right w:val="single" w:sz="3.184203" w:space="0" w:color="000000"/>
            </w:tcBorders>
          </w:tcPr>
          <w:p>
            <w:pPr>
              <w:spacing w:before="4" w:after="0" w:line="240" w:lineRule="auto"/>
              <w:ind w:left="244" w:right="224"/>
              <w:jc w:val="center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2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203" w:space="0" w:color="000000"/>
              <w:right w:val="single" w:sz="3.184375" w:space="0" w:color="000000"/>
            </w:tcBorders>
          </w:tcPr>
          <w:p>
            <w:pPr>
              <w:spacing w:before="4" w:after="0" w:line="240" w:lineRule="auto"/>
              <w:ind w:left="244" w:right="224"/>
              <w:jc w:val="center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3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375" w:space="0" w:color="000000"/>
              <w:right w:val="single" w:sz="3.18425" w:space="0" w:color="000000"/>
            </w:tcBorders>
          </w:tcPr>
          <w:p>
            <w:pPr>
              <w:spacing w:before="4" w:after="0" w:line="240" w:lineRule="auto"/>
              <w:ind w:left="244" w:right="224"/>
              <w:jc w:val="center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4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25" w:space="0" w:color="000000"/>
              <w:right w:val="single" w:sz="3.184246" w:space="0" w:color="000000"/>
            </w:tcBorders>
          </w:tcPr>
          <w:p>
            <w:pPr>
              <w:spacing w:before="4" w:after="0" w:line="240" w:lineRule="auto"/>
              <w:ind w:left="84" w:right="64"/>
              <w:jc w:val="center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-2"/>
                <w:w w:val="99"/>
              </w:rPr>
              <w:t>e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xpert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  <w:p>
            <w:pPr>
              <w:spacing w:before="0" w:after="0" w:line="179" w:lineRule="exact"/>
              <w:ind w:left="191" w:right="171"/>
              <w:jc w:val="center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(5)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</w:tc>
      </w:tr>
      <w:tr>
        <w:trPr>
          <w:trHeight w:val="227" w:hRule="exact"/>
        </w:trPr>
        <w:tc>
          <w:tcPr>
            <w:tcW w:w="1083" w:type="dxa"/>
            <w:tcBorders>
              <w:top w:val="single" w:sz="3.184" w:space="0" w:color="000000"/>
              <w:bottom w:val="single" w:sz="3.184" w:space="0" w:color="000000"/>
              <w:left w:val="single" w:sz="3.184211" w:space="0" w:color="000000"/>
              <w:right w:val="single" w:sz="3.184047" w:space="0" w:color="000000"/>
            </w:tcBorders>
          </w:tcPr>
          <w:p>
            <w:pPr>
              <w:spacing w:before="4" w:after="0" w:line="240" w:lineRule="auto"/>
              <w:ind w:left="421" w:right="401"/>
              <w:jc w:val="center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art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952" w:type="dxa"/>
            <w:tcBorders>
              <w:top w:val="single" w:sz="3.184" w:space="0" w:color="000000"/>
              <w:bottom w:val="single" w:sz="3.184" w:space="0" w:color="000000"/>
              <w:left w:val="single" w:sz="3.184047" w:space="0" w:color="000000"/>
              <w:right w:val="single" w:sz="3.184422" w:space="0" w:color="000000"/>
            </w:tcBorders>
          </w:tcPr>
          <w:p>
            <w:pPr>
              <w:spacing w:before="0" w:after="0" w:line="197" w:lineRule="exact"/>
              <w:ind w:left="387" w:right="367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422" w:space="0" w:color="000000"/>
              <w:right w:val="single" w:sz="3.184203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203" w:space="0" w:color="000000"/>
              <w:right w:val="single" w:sz="3.184375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375" w:space="0" w:color="000000"/>
              <w:right w:val="single" w:sz="3.18425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25" w:space="0" w:color="000000"/>
              <w:right w:val="single" w:sz="3.184246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</w:tr>
      <w:tr>
        <w:trPr>
          <w:trHeight w:val="227" w:hRule="exact"/>
        </w:trPr>
        <w:tc>
          <w:tcPr>
            <w:tcW w:w="1083" w:type="dxa"/>
            <w:tcBorders>
              <w:top w:val="single" w:sz="3.184" w:space="0" w:color="000000"/>
              <w:bottom w:val="single" w:sz="3.184" w:space="0" w:color="000000"/>
              <w:left w:val="single" w:sz="3.184211" w:space="0" w:color="000000"/>
              <w:right w:val="single" w:sz="3.184047" w:space="0" w:color="000000"/>
            </w:tcBorders>
          </w:tcPr>
          <w:p>
            <w:pPr>
              <w:spacing w:before="4" w:after="0" w:line="240" w:lineRule="auto"/>
              <w:ind w:left="360" w:right="340"/>
              <w:jc w:val="center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99"/>
              </w:rPr>
              <w:t>craft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952" w:type="dxa"/>
            <w:tcBorders>
              <w:top w:val="single" w:sz="3.184" w:space="0" w:color="000000"/>
              <w:bottom w:val="single" w:sz="3.184" w:space="0" w:color="000000"/>
              <w:left w:val="single" w:sz="3.184047" w:space="0" w:color="000000"/>
              <w:right w:val="single" w:sz="3.184422" w:space="0" w:color="000000"/>
            </w:tcBorders>
          </w:tcPr>
          <w:p>
            <w:pPr>
              <w:spacing w:before="0" w:after="0" w:line="197" w:lineRule="exact"/>
              <w:ind w:left="387" w:right="367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422" w:space="0" w:color="000000"/>
              <w:right w:val="single" w:sz="3.184203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203" w:space="0" w:color="000000"/>
              <w:right w:val="single" w:sz="3.184375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3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375" w:space="0" w:color="000000"/>
              <w:right w:val="single" w:sz="3.18425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25" w:space="0" w:color="000000"/>
              <w:right w:val="single" w:sz="3.184246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</w:tr>
      <w:tr>
        <w:trPr>
          <w:trHeight w:val="227" w:hRule="exact"/>
        </w:trPr>
        <w:tc>
          <w:tcPr>
            <w:tcW w:w="1083" w:type="dxa"/>
            <w:tcBorders>
              <w:top w:val="single" w:sz="3.184" w:space="0" w:color="000000"/>
              <w:bottom w:val="single" w:sz="3.184" w:space="0" w:color="000000"/>
              <w:left w:val="single" w:sz="3.184211" w:space="0" w:color="000000"/>
              <w:right w:val="single" w:sz="3.184047" w:space="0" w:color="000000"/>
            </w:tcBorders>
          </w:tcPr>
          <w:p>
            <w:pPr>
              <w:spacing w:before="4" w:after="0" w:line="240" w:lineRule="auto"/>
              <w:ind w:left="104" w:right="-2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  <w:t>programming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952" w:type="dxa"/>
            <w:tcBorders>
              <w:top w:val="single" w:sz="3.184" w:space="0" w:color="000000"/>
              <w:bottom w:val="single" w:sz="3.184" w:space="0" w:color="000000"/>
              <w:left w:val="single" w:sz="3.184047" w:space="0" w:color="000000"/>
              <w:right w:val="single" w:sz="3.184422" w:space="0" w:color="000000"/>
            </w:tcBorders>
          </w:tcPr>
          <w:p>
            <w:pPr>
              <w:spacing w:before="0" w:after="0" w:line="197" w:lineRule="exact"/>
              <w:ind w:left="387" w:right="367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422" w:space="0" w:color="000000"/>
              <w:right w:val="single" w:sz="3.184203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203" w:space="0" w:color="000000"/>
              <w:right w:val="single" w:sz="3.184375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375" w:space="0" w:color="000000"/>
              <w:right w:val="single" w:sz="3.18425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25" w:space="0" w:color="000000"/>
              <w:right w:val="single" w:sz="3.184246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</w:tr>
      <w:tr>
        <w:trPr>
          <w:trHeight w:val="227" w:hRule="exact"/>
        </w:trPr>
        <w:tc>
          <w:tcPr>
            <w:tcW w:w="1083" w:type="dxa"/>
            <w:tcBorders>
              <w:top w:val="single" w:sz="3.184" w:space="0" w:color="000000"/>
              <w:bottom w:val="single" w:sz="3.184" w:space="0" w:color="000000"/>
              <w:left w:val="single" w:sz="3.184211" w:space="0" w:color="000000"/>
              <w:right w:val="single" w:sz="3.184047" w:space="0" w:color="000000"/>
            </w:tcBorders>
          </w:tcPr>
          <w:p>
            <w:pPr>
              <w:spacing w:before="4" w:after="0" w:line="240" w:lineRule="auto"/>
              <w:ind w:left="329" w:right="-2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  <w:t>design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952" w:type="dxa"/>
            <w:tcBorders>
              <w:top w:val="single" w:sz="3.184" w:space="0" w:color="000000"/>
              <w:bottom w:val="single" w:sz="3.184" w:space="0" w:color="000000"/>
              <w:left w:val="single" w:sz="3.184047" w:space="0" w:color="000000"/>
              <w:right w:val="single" w:sz="3.184422" w:space="0" w:color="000000"/>
            </w:tcBorders>
          </w:tcPr>
          <w:p>
            <w:pPr>
              <w:spacing w:before="0" w:after="0" w:line="197" w:lineRule="exact"/>
              <w:ind w:left="387" w:right="367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422" w:space="0" w:color="000000"/>
              <w:right w:val="single" w:sz="3.184203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203" w:space="0" w:color="000000"/>
              <w:right w:val="single" w:sz="3.184375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3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375" w:space="0" w:color="000000"/>
              <w:right w:val="single" w:sz="3.18425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3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640" w:type="dxa"/>
            <w:tcBorders>
              <w:top w:val="single" w:sz="3.184" w:space="0" w:color="000000"/>
              <w:bottom w:val="single" w:sz="3.184" w:space="0" w:color="000000"/>
              <w:left w:val="single" w:sz="3.18425" w:space="0" w:color="000000"/>
              <w:right w:val="single" w:sz="3.184246" w:space="0" w:color="000000"/>
            </w:tcBorders>
          </w:tcPr>
          <w:p>
            <w:pPr>
              <w:spacing w:before="0" w:after="0" w:line="197" w:lineRule="exact"/>
              <w:ind w:left="231" w:right="21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99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</w:tr>
    </w:tbl>
    <w:p>
      <w:pPr>
        <w:spacing w:before="25" w:after="0" w:line="180" w:lineRule="exact"/>
        <w:ind w:right="70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-15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able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1.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Prior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participant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experience.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(Numerical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alues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columns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cor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espond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number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participants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with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that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esponse.)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2271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Prima</w:t>
      </w:r>
      <w:r>
        <w:rPr>
          <w:rFonts w:ascii="Times New Roman" w:hAnsi="Times New Roman" w:cs="Times New Roman" w:eastAsia="Times New Roman"/>
          <w:sz w:val="18"/>
          <w:szCs w:val="18"/>
          <w:spacing w:val="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2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Stu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y: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0"/>
          <w:b/>
          <w:bCs/>
        </w:rPr>
        <w:t>Screen</w:t>
      </w:r>
      <w:r>
        <w:rPr>
          <w:rFonts w:ascii="Times New Roman" w:hAnsi="Times New Roman" w:cs="Times New Roman" w:eastAsia="Times New Roman"/>
          <w:sz w:val="18"/>
          <w:szCs w:val="18"/>
          <w:spacing w:val="26"/>
          <w:w w:val="11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0"/>
          <w:b/>
          <w:bCs/>
        </w:rPr>
        <w:t>Printing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conducted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among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adults,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13-17,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older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21.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male,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female.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programming,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(table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2974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-12"/>
          <w:w w:val="108"/>
          <w:b/>
          <w:bCs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8"/>
          <w:b/>
          <w:bCs/>
        </w:rPr>
        <w:t>orkshop</w:t>
      </w:r>
      <w:r>
        <w:rPr>
          <w:rFonts w:ascii="Times New Roman" w:hAnsi="Times New Roman" w:cs="Times New Roman" w:eastAsia="Times New Roman"/>
          <w:sz w:val="18"/>
          <w:szCs w:val="18"/>
          <w:spacing w:val="2"/>
          <w:w w:val="108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99"/>
          <w:b/>
          <w:bCs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99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9"/>
          <w:b/>
          <w:bCs/>
        </w:rPr>
        <w:t>ogression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Prior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orkshop,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t-shirts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size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color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preference.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task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creating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t-shirt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wea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introduced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ticipants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focusing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principles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noise.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xample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wcased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techniques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random-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alks,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clip-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masks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aussian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photo-emulsion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ticipants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stretch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prepare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screens.</w:t>
      </w:r>
      <w:r>
        <w:rPr>
          <w:rFonts w:ascii="Times New Roman" w:hAnsi="Times New Roman" w:cs="Times New Roman" w:eastAsia="Times New Roman"/>
          <w:sz w:val="20"/>
          <w:szCs w:val="20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series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iterat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critiques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sessions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pants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made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visions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printed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final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transparencies,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transfered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xposure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shirts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(see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5).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45.0175pt;height:119.34pt;mso-position-horizontal-relative:char;mso-position-vertical-relative:line" type="#_x0000_t75">
            <v:imagedata r:id="rId1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6" w:after="0" w:line="180" w:lineRule="exact"/>
        <w:ind w:right="70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Figu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5.</w:t>
      </w:r>
      <w:r>
        <w:rPr>
          <w:rFonts w:ascii="Times New Roman" w:hAnsi="Times New Roman" w:cs="Times New Roman" w:eastAsia="Times New Roman"/>
          <w:sz w:val="16"/>
          <w:szCs w:val="16"/>
          <w:spacing w:val="3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Sc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een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printing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ocess.</w:t>
      </w:r>
      <w:r>
        <w:rPr>
          <w:rFonts w:ascii="Times New Roman" w:hAnsi="Times New Roman" w:cs="Times New Roman" w:eastAsia="Times New Roman"/>
          <w:sz w:val="16"/>
          <w:szCs w:val="16"/>
          <w:spacing w:val="3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(Clockwise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om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uppe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-left:</w:t>
      </w:r>
      <w:r>
        <w:rPr>
          <w:rFonts w:ascii="Times New Roman" w:hAnsi="Times New Roman" w:cs="Times New Roman" w:eastAsia="Times New Roman"/>
          <w:sz w:val="16"/>
          <w:szCs w:val="16"/>
          <w:spacing w:val="2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Digital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design,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printed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transpa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ency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design,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st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etching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sc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een,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applying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photo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emulsion,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exposing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sc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een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with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transpa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enc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washing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out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sc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een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eal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design,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printing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with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finished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sc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een,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com-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pleted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print.)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2910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15"/>
          <w:b/>
          <w:bCs/>
        </w:rPr>
        <w:t>Screen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15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Printing</w:t>
      </w:r>
      <w:r>
        <w:rPr>
          <w:rFonts w:ascii="Times New Roman" w:hAnsi="Times New Roman" w:cs="Times New Roman" w:eastAsia="Times New Roman"/>
          <w:sz w:val="18"/>
          <w:szCs w:val="18"/>
          <w:spacing w:val="3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5"/>
          <w:b/>
          <w:bCs/>
        </w:rPr>
        <w:t>Results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xtremely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popula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successfully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t-shirt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(see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6)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planned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wea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shirts,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brought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additional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arments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friends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amil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requested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eep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0" w:footer="894" w:top="1160" w:bottom="1080" w:left="960" w:right="840"/>
          <w:pgSz w:w="12240" w:h="15840"/>
          <w:cols w:num="2" w:equalWidth="0">
            <w:col w:w="4979" w:space="481"/>
            <w:col w:w="4980"/>
          </w:cols>
        </w:sectPr>
      </w:pPr>
      <w:rPr/>
    </w:p>
    <w:p>
      <w:pPr>
        <w:spacing w:before="7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planned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continue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themsel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others.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contacted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email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thanking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requesting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tips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properly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care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arments,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requested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included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future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vities.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obser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approaches: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1)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emphasis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methods: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minimall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almost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xclus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relying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first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gory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(due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lack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xtens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tools),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well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2)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manipulation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elements: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xpressions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xisting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xamples.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Equal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tion: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equal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proportion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47.05pt;height:176.2875pt;mso-position-horizontal-relative:char;mso-position-vertical-relative:line" type="#_x0000_t75">
            <v:imagedata r:id="rId1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8" w:after="0" w:line="180" w:lineRule="exact"/>
        <w:ind w:left="117" w:right="-48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Figu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6.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Some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completed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shirts.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9"/>
          <w:b/>
          <w:bCs/>
        </w:rPr>
        <w:t>(Clockwise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99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om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uppe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-left: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gen-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erat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landscape,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clipping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mask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cloud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patte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n,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geometric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spiral,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ran-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dom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walk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hand-drawn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hearts,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dandelion-random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walk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mashup,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gen-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erat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linea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-radial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patte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b/>
          <w:bCs/>
        </w:rPr>
        <w:t>n.)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attitudes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changed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after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sessions.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majority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cases,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change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e;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cated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greater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future,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stronger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belief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things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daily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life,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greater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comfort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tools,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though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requested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functionality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xtended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incorporate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greater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said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interested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indicated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continue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particula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" w:right="3699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1"/>
          <w:b/>
          <w:bCs/>
        </w:rPr>
        <w:t>DISCUSSION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Reflecting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xperiences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comments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orkshops,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broader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implications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DressCode.</w: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focus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reactions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constitutes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primary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study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DressCode,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include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reactions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wrist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distinctions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tice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attitudes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right="2603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7"/>
          <w:b/>
          <w:bCs/>
        </w:rPr>
        <w:t>Dive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7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7"/>
          <w:b/>
          <w:bCs/>
        </w:rPr>
        <w:t>sity</w:t>
      </w:r>
      <w:r>
        <w:rPr>
          <w:rFonts w:ascii="Times New Roman" w:hAnsi="Times New Roman" w:cs="Times New Roman" w:eastAsia="Times New Roman"/>
          <w:sz w:val="18"/>
          <w:szCs w:val="18"/>
          <w:spacing w:val="8"/>
          <w:w w:val="107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4"/>
          <w:b/>
          <w:bCs/>
        </w:rPr>
        <w:t>design</w:t>
      </w:r>
      <w:r>
        <w:rPr>
          <w:rFonts w:ascii="Times New Roman" w:hAnsi="Times New Roman" w:cs="Times New Roman" w:eastAsia="Times New Roman"/>
          <w:sz w:val="18"/>
          <w:szCs w:val="18"/>
          <w:spacing w:val="18"/>
          <w:w w:val="114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4"/>
          <w:b/>
          <w:bCs/>
        </w:rPr>
        <w:t>practice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ed-representations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sign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leads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ersity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practices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intuit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programing.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spondence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manipulation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vides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7"/>
        </w:rPr>
        <w:t>fl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9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7"/>
        </w:rPr>
        <w:t>xibility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gree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rely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putational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methods,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foster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aesthetics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blend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qualities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xity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repetition.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Responses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portions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easy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Before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strated,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independently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started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menting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vident.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Furthermore,the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linkages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helpful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understanding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portion: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99" w:right="26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[Having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aphical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side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having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auto-update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show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[if]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want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work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learning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GUI.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try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say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ok,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something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aphical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tools,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let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try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manipulate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eady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have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unde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standing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aphical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appearing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ver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enti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tim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8" w:lineRule="exact"/>
        <w:ind w:left="199" w:right="368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understood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well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suited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tasks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ficult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accomplish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alone.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created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landscape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hand-dr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repeated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positions.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parametric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decided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alter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composi-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dimensions,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oid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task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manually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re-positioning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element: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99" w:right="263" w:firstLine="29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[D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essCode]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made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mu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easier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ather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edoing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enti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8" w:lineRule="exact"/>
        <w:ind w:left="199" w:right="368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combination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sulted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aesthetics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incredibly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xciting.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relied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balance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contained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imperfect,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irr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gular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direct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conjunction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orde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repetition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distinct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vidual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imperfections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deliberate.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cri-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tique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session,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creator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heart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t-shirt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xplained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deliberately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chosen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irr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gular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heart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”his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style”.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visual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qualities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hand-dr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wn/computational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ybrids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(to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borr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term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Zoran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[28])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demonstrate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vidence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human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rather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eliminating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0" w:footer="894" w:top="1200" w:bottom="1080" w:left="960" w:right="840"/>
          <w:pgSz w:w="12240" w:h="15840"/>
          <w:cols w:num="2" w:equalWidth="0">
            <w:col w:w="4979" w:space="481"/>
            <w:col w:w="4980"/>
          </w:cols>
        </w:sectPr>
      </w:pPr>
      <w:rPr/>
    </w:p>
    <w:p>
      <w:pPr>
        <w:spacing w:before="7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consider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nuanced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palette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mechanisms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(perhaps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tablet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stylus),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step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xploration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field.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" w:right="1865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-11"/>
          <w:w w:val="91"/>
          <w:b/>
          <w:bCs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21"/>
          <w:b/>
          <w:bCs/>
        </w:rPr>
        <w:t>ensions</w:t>
      </w:r>
      <w:r>
        <w:rPr>
          <w:rFonts w:ascii="Times New Roman" w:hAnsi="Times New Roman" w:cs="Times New Roman" w:eastAsia="Times New Roman"/>
          <w:sz w:val="18"/>
          <w:szCs w:val="18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linked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3"/>
          <w:b/>
          <w:bCs/>
        </w:rPr>
        <w:t>representations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vices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often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abstract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functionality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ensure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ease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design,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abstractions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tween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correspondence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weighted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respect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assumptions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intentions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ability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werful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ideas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behind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opin-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ions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arding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added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DressCode,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correspond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ing,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xisting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represented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randomness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debate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whether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99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utions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programmatic.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omen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preferred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groups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pointing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clicking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mouse.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anted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store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randomly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created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program,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utton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him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reset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numbers.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Still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others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preferred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creating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loops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ariables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edito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recognized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graphicall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become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similar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xisting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tools,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lose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control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ained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316" w:right="145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important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thing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eally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feel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essCode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turn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things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”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andom”.</w: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awn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turing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aphically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awn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element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his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design]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om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aming</w:t>
      </w:r>
      <w:r>
        <w:rPr>
          <w:rFonts w:ascii="Times New Roman" w:hAnsi="Times New Roman" w:cs="Times New Roman" w:eastAsia="Times New Roman"/>
          <w:sz w:val="20"/>
          <w:szCs w:val="20"/>
          <w:spacing w:val="-2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part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esturing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ep-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etition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them]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[Adobe]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Illust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ator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just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awin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  <w:i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ou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have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verythin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8" w:lineRule="exact"/>
        <w:ind w:left="316" w:right="358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Similarl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participants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ideas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generate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statements.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discuss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ideas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incorporation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eraser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316" w:right="145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alking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erasing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graphically):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ase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becomes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two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lines...so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going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ene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ate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two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lines.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M: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line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sideba</w:t>
      </w:r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decided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didn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don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have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cod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ase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ess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pla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i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just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tool,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cli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goes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awa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i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Z: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No,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mean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just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wanted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ase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aulting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grammatic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represented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action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vialization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ideas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behind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representation.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distri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utions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defined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graphically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selectable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icons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accessible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immediate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designer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understanding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potential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Furthermore,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automatic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inclusion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seem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simple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(such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eraser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tool)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inac-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curate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assumptions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tool.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eloping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interactions,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ocate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approaches.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incorporate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intuit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amilia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directly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method.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o,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solutions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programmatic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structures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ficult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ically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(for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xample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stamps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deal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spondence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issues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raised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randomness).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Three,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xclus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correspondence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entry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instead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incorporate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visu-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alization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(such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tree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w),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help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understand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relationships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1224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14"/>
          <w:b/>
          <w:bCs/>
        </w:rPr>
        <w:t>Designing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14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14"/>
          <w:b/>
          <w:bCs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4"/>
          <w:b/>
          <w:bCs/>
        </w:rPr>
        <w:t>xperiences</w:t>
      </w:r>
      <w:r>
        <w:rPr>
          <w:rFonts w:ascii="Times New Roman" w:hAnsi="Times New Roman" w:cs="Times New Roman" w:eastAsia="Times New Roman"/>
          <w:sz w:val="18"/>
          <w:szCs w:val="18"/>
          <w:spacing w:val="16"/>
          <w:w w:val="114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or</w:t>
      </w:r>
      <w:r>
        <w:rPr>
          <w:rFonts w:ascii="Times New Roman" w:hAnsi="Times New Roman" w:cs="Times New Roman" w:eastAsia="Times New Roman"/>
          <w:sz w:val="18"/>
          <w:szCs w:val="18"/>
          <w:spacing w:val="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5"/>
          <w:b/>
          <w:bCs/>
        </w:rPr>
        <w:t>dive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15"/>
          <w:b/>
          <w:bCs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5"/>
          <w:b/>
          <w:bCs/>
        </w:rPr>
        <w:t>se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15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15"/>
          <w:b/>
          <w:bCs/>
        </w:rPr>
        <w:t>interests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approach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vities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tions,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prominently</w:t>
      </w:r>
      <w:r>
        <w:rPr>
          <w:rFonts w:ascii="Times New Roman" w:hAnsi="Times New Roman" w:cs="Times New Roman" w:eastAsia="Times New Roman"/>
          <w:sz w:val="20"/>
          <w:szCs w:val="2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fected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subject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interests.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wrist-cu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orkshops,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great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ersity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eral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concerned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producing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things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unique,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xpressed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personal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style: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99" w:right="26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  <w:i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ou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find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American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uy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lot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acelets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just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find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think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cool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someone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say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”Oh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did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om?,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  <w:i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ou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find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28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”.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Whereas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xcited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opportunity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gram: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99" w:right="26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“[The]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computer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was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enjoyable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wanted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befo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ver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hanc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workshop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gave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xposu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some-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wanted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totally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28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”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8" w:lineRule="exact"/>
        <w:ind w:left="199" w:right="183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092297m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(sur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y)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opportunity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99" w:right="26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sc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een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manual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labor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volved,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actually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something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right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guess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atifyin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since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put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work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it...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  <w:i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ell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put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ha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work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ammin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thinking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actual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physical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labo</w:t>
      </w:r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ipant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anted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DressCode,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including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gifts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friends,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uild-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things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sell,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combining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pointing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wealth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opportunities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future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agement.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youth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science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vities,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beli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inordinate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emphasis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placed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learning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concepts,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rather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supporting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erse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subject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periences.</w:t>
      </w:r>
      <w:r>
        <w:rPr>
          <w:rFonts w:ascii="Times New Roman" w:hAnsi="Times New Roman" w:cs="Times New Roman" w:eastAsia="Times New Roman"/>
          <w:sz w:val="20"/>
          <w:szCs w:val="20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Brennan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Resnick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point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observing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Scratch,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framing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around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putational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insu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ficiently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represented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0" w:footer="894" w:top="1200" w:bottom="1080" w:left="960" w:right="840"/>
          <w:pgSz w:w="12240" w:h="15840"/>
          <w:cols w:num="2" w:equalWidth="0">
            <w:col w:w="4979" w:space="481"/>
            <w:col w:w="4980"/>
          </w:cols>
        </w:sectPr>
      </w:pPr>
      <w:rPr/>
    </w:p>
    <w:p>
      <w:pPr>
        <w:spacing w:before="7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ments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learning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participation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[8].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Building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idea,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emphasize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aluating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youth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vities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ersity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xperiences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ge,</w:t>
      </w:r>
      <w:r>
        <w:rPr>
          <w:rFonts w:ascii="Times New Roman" w:hAnsi="Times New Roman" w:cs="Times New Roman" w:eastAsia="Times New Roman"/>
          <w:sz w:val="20"/>
          <w:szCs w:val="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ocate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vities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ely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port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people.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deep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thoughtful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gration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fers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cellent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achi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ersit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due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rich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ariability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materials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interconnected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path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making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interle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ving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orking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7" w:right="3035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Identity</w:t>
      </w:r>
      <w:r>
        <w:rPr>
          <w:rFonts w:ascii="Times New Roman" w:hAnsi="Times New Roman" w:cs="Times New Roman" w:eastAsia="Times New Roman"/>
          <w:sz w:val="18"/>
          <w:szCs w:val="18"/>
          <w:spacing w:val="2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3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4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ool</w:t>
      </w:r>
      <w:r>
        <w:rPr>
          <w:rFonts w:ascii="Times New Roman" w:hAnsi="Times New Roman" w:cs="Times New Roman" w:eastAsia="Times New Roman"/>
          <w:sz w:val="18"/>
          <w:szCs w:val="18"/>
          <w:spacing w:val="3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23"/>
          <w:b/>
          <w:bCs/>
        </w:rPr>
        <w:t>use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Just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determine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range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xperiences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determine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types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who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it.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wrist-cu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orkshop,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repeatedly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described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”programing”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tool.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emphasis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corre-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sponded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feeling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accomplishment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completing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316" w:right="145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22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outh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J: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“It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compute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I’m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terrible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compute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actually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something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eally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28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”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8" w:lineRule="exact"/>
        <w:ind w:left="316" w:right="1092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wer: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“How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feel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that?”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19" w:lineRule="exact"/>
        <w:ind w:left="316" w:right="225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J: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“Really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oud</w:t>
      </w:r>
      <w:r>
        <w:rPr>
          <w:rFonts w:ascii="Times New Roman" w:hAnsi="Times New Roman" w:cs="Times New Roman" w:eastAsia="Times New Roman"/>
          <w:sz w:val="20"/>
          <w:szCs w:val="20"/>
          <w:spacing w:val="-28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”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316" w:right="145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“What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stands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out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2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your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sign?”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20" w:lineRule="exact"/>
        <w:ind w:left="316" w:right="145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articipant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S.M.: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“That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actually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eated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it.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I’m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ally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amming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son,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doing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typing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out</w:t>
      </w:r>
      <w:r>
        <w:rPr>
          <w:rFonts w:ascii="Times New Roman" w:hAnsi="Times New Roman" w:cs="Times New Roman" w:eastAsia="Times New Roman"/>
          <w:sz w:val="20"/>
          <w:szCs w:val="20"/>
          <w:spacing w:val="-28"/>
          <w:w w:val="10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i/>
        </w:rPr>
        <w:t>”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omen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clearly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mers,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vident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suprise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accomplishing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task.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xplained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she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considered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herself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”illustration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person”,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felt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comfortable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identified</w:t>
      </w:r>
      <w:r>
        <w:rPr>
          <w:rFonts w:ascii="Times New Roman" w:hAnsi="Times New Roman" w:cs="Times New Roman" w:eastAsia="Times New Roman"/>
          <w:sz w:val="20"/>
          <w:szCs w:val="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illustration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tools.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orkshop,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after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xpanding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interaction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tools,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noticed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shift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tal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are.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Although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DressCode,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describe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Dress-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reminded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of,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common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answers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Photoshop,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Illustrator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aint,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wish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stress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results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preliminar</w:t>
      </w:r>
      <w:r>
        <w:rPr>
          <w:rFonts w:ascii="Times New Roman" w:hAnsi="Times New Roman" w:cs="Times New Roman" w:eastAsia="Times New Roman"/>
          <w:sz w:val="20"/>
          <w:szCs w:val="20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responses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illustrate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importance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eloping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appealing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multiple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identity-types.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initiat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aimed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getting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young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programmers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admirable,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important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option,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equally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resonate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non-programmers.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Just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programmers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enture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graphic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without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identifying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”designers”,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beli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representations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20"/>
          <w:szCs w:val="2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vide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gentle,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clear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access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computation,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enabling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do-not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self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programmers</w:t>
      </w:r>
      <w:r>
        <w:rPr>
          <w:rFonts w:ascii="Times New Roman" w:hAnsi="Times New Roman" w:cs="Times New Roman" w:eastAsia="Times New Roman"/>
          <w:sz w:val="20"/>
          <w:szCs w:val="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still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see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applicable</w:t>
      </w:r>
      <w:r>
        <w:rPr>
          <w:rFonts w:ascii="Times New Roman" w:hAnsi="Times New Roman" w:cs="Times New Roman" w:eastAsia="Times New Roman"/>
          <w:sz w:val="20"/>
          <w:szCs w:val="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creat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palette.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7" w:right="3473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FUTURE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b/>
          <w:bCs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b/>
          <w:bCs/>
        </w:rPr>
        <w:t>ORK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14" w:after="0" w:line="220" w:lineRule="exact"/>
        <w:ind w:left="11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Compatibility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hand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programatic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repre-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sentations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ool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communicate</w:t>
      </w:r>
      <w:r>
        <w:rPr>
          <w:rFonts w:ascii="Times New Roman" w:hAnsi="Times New Roman" w:cs="Times New Roman" w:eastAsia="Times New Roman"/>
          <w:sz w:val="20"/>
          <w:szCs w:val="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70" w:after="0" w:line="220" w:lineRule="exact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itself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spread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patterns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printing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Longer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term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xamination</w:t>
      </w:r>
      <w:r>
        <w:rPr>
          <w:rFonts w:ascii="Times New Roman" w:hAnsi="Times New Roman" w:cs="Times New Roman" w:eastAsia="Times New Roman"/>
          <w:sz w:val="20"/>
          <w:szCs w:val="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who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them.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3707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1"/>
          <w:b/>
          <w:bCs/>
        </w:rPr>
        <w:t>REFERENCES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0" w:after="0" w:line="179" w:lineRule="exact"/>
        <w:ind w:left="90" w:right="117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8"/>
          <w:szCs w:val="1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About,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hyperlink r:id="rId12">
        <w:r>
          <w:rPr>
            <w:rFonts w:ascii="Times New Roman" w:hAnsi="Times New Roman" w:cs="Times New Roman" w:eastAsia="Times New Roman"/>
            <w:sz w:val="16"/>
            <w:szCs w:val="16"/>
            <w:spacing w:val="0"/>
            <w:w w:val="129"/>
            <w:b/>
            <w:bCs/>
          </w:rPr>
          <w:t>http://www.openscad.org/about.html</w:t>
        </w:r>
      </w:hyperlink>
      <w:r>
        <w:rPr>
          <w:rFonts w:ascii="Times New Roman" w:hAnsi="Times New Roman" w:cs="Times New Roman" w:eastAsia="Times New Roman"/>
          <w:sz w:val="18"/>
          <w:szCs w:val="18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2013.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0" w:after="0" w:line="179" w:lineRule="exact"/>
        <w:ind w:left="31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(Accessed:</w:t>
      </w:r>
      <w:r>
        <w:rPr>
          <w:rFonts w:ascii="Times New Roman" w:hAnsi="Times New Roman" w:cs="Times New Roman" w:eastAsia="Times New Roman"/>
          <w:sz w:val="18"/>
          <w:szCs w:val="1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06/3/2013).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73" w:after="0" w:line="180" w:lineRule="exact"/>
        <w:ind w:left="314" w:right="130" w:firstLine="-22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8"/>
          <w:szCs w:val="1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Ains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orth,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S.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Deft:</w:t>
      </w:r>
      <w:r>
        <w:rPr>
          <w:rFonts w:ascii="Times New Roman" w:hAnsi="Times New Roman" w:cs="Times New Roman" w:eastAsia="Times New Roman"/>
          <w:sz w:val="18"/>
          <w:szCs w:val="1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conceptual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fram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learning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multiple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representations.</w:t>
      </w:r>
      <w:r>
        <w:rPr>
          <w:rFonts w:ascii="Times New Roman" w:hAnsi="Times New Roman" w:cs="Times New Roman" w:eastAsia="Times New Roman"/>
          <w:sz w:val="18"/>
          <w:szCs w:val="1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Learning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Instruction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(2006).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52" w:after="0" w:line="240" w:lineRule="auto"/>
        <w:ind w:left="90" w:right="559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8"/>
          <w:szCs w:val="1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Aish,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R.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DesignScript:</w:t>
      </w:r>
      <w:r>
        <w:rPr>
          <w:rFonts w:ascii="Times New Roman" w:hAnsi="Times New Roman" w:cs="Times New Roman" w:eastAsia="Times New Roman"/>
          <w:sz w:val="18"/>
          <w:szCs w:val="18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origins,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i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xplanation,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illust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ation.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0" w:after="0" w:line="179" w:lineRule="exact"/>
        <w:ind w:left="31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Springe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2012.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73" w:after="0" w:line="180" w:lineRule="exact"/>
        <w:ind w:left="314" w:right="657" w:firstLine="-22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4.</w:t>
      </w:r>
      <w:r>
        <w:rPr>
          <w:rFonts w:ascii="Times New Roman" w:hAnsi="Times New Roman" w:cs="Times New Roman" w:eastAsia="Times New Roman"/>
          <w:sz w:val="18"/>
          <w:szCs w:val="1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AutoDesk.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123d.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hyperlink r:id="rId13">
        <w:r>
          <w:rPr>
            <w:rFonts w:ascii="Times New Roman" w:hAnsi="Times New Roman" w:cs="Times New Roman" w:eastAsia="Times New Roman"/>
            <w:sz w:val="16"/>
            <w:szCs w:val="16"/>
            <w:spacing w:val="0"/>
            <w:w w:val="124"/>
            <w:b/>
            <w:bCs/>
          </w:rPr>
          <w:t>http://www.123dapp.com/</w:t>
        </w:r>
      </w:hyperlink>
      <w:r>
        <w:rPr>
          <w:rFonts w:ascii="Times New Roman" w:hAnsi="Times New Roman" w:cs="Times New Roman" w:eastAsia="Times New Roman"/>
          <w:sz w:val="18"/>
          <w:szCs w:val="18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2013.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(Accessed:</w:t>
      </w:r>
      <w:r>
        <w:rPr>
          <w:rFonts w:ascii="Times New Roman" w:hAnsi="Times New Roman" w:cs="Times New Roman" w:eastAsia="Times New Roman"/>
          <w:sz w:val="18"/>
          <w:szCs w:val="1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06/21/2013).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76" w:after="0" w:line="180" w:lineRule="exact"/>
        <w:ind w:left="314" w:right="137" w:firstLine="-22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5.</w:t>
      </w:r>
      <w:r>
        <w:rPr>
          <w:rFonts w:ascii="Times New Roman" w:hAnsi="Times New Roman" w:cs="Times New Roman" w:eastAsia="Times New Roman"/>
          <w:sz w:val="18"/>
          <w:szCs w:val="1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3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vrahami,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G.,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Brooks,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K.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2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Br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wn,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H.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o-vi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approach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constructing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aces.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oceedings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0" w:after="0" w:line="180" w:lineRule="exact"/>
        <w:ind w:left="314" w:right="36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16th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Annual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Confe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ence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on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Computer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aphics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Inte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active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6"/>
          <w:w w:val="100"/>
          <w:i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hniques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SIGGRAPH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’89,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CM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(N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2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ork,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spacing w:val="-23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USA,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1989).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76" w:after="0" w:line="180" w:lineRule="exact"/>
        <w:ind w:left="314" w:right="124" w:firstLine="-22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6.</w:t>
      </w:r>
      <w:r>
        <w:rPr>
          <w:rFonts w:ascii="Times New Roman" w:hAnsi="Times New Roman" w:cs="Times New Roman" w:eastAsia="Times New Roman"/>
          <w:sz w:val="18"/>
          <w:szCs w:val="1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Bardzell,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Rosne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D.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K.,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Bardzell,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J.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Crafting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quality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design:</w:t>
      </w:r>
      <w:r>
        <w:rPr>
          <w:rFonts w:ascii="Times New Roman" w:hAnsi="Times New Roman" w:cs="Times New Roman" w:eastAsia="Times New Roman"/>
          <w:sz w:val="18"/>
          <w:szCs w:val="1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Int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grit</w:t>
      </w:r>
      <w:r>
        <w:rPr>
          <w:rFonts w:ascii="Times New Roman" w:hAnsi="Times New Roman" w:cs="Times New Roman" w:eastAsia="Times New Roman"/>
          <w:sz w:val="18"/>
          <w:szCs w:val="18"/>
          <w:spacing w:val="-12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creat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vit</w:t>
      </w:r>
      <w:r>
        <w:rPr>
          <w:rFonts w:ascii="Times New Roman" w:hAnsi="Times New Roman" w:cs="Times New Roman" w:eastAsia="Times New Roman"/>
          <w:sz w:val="18"/>
          <w:szCs w:val="18"/>
          <w:spacing w:val="-12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public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sensibilit</w:t>
      </w:r>
      <w:r>
        <w:rPr>
          <w:rFonts w:ascii="Times New Roman" w:hAnsi="Times New Roman" w:cs="Times New Roman" w:eastAsia="Times New Roman"/>
          <w:sz w:val="18"/>
          <w:szCs w:val="18"/>
          <w:spacing w:val="-12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oceedings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Designing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Inte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active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Systems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Confe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ence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(2012).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76" w:after="0" w:line="180" w:lineRule="exact"/>
        <w:ind w:left="314" w:right="87" w:firstLine="-22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7.</w:t>
      </w:r>
      <w:r>
        <w:rPr>
          <w:rFonts w:ascii="Times New Roman" w:hAnsi="Times New Roman" w:cs="Times New Roman" w:eastAsia="Times New Roman"/>
          <w:sz w:val="18"/>
          <w:szCs w:val="1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Blikstein,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2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Sipitakiat,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Qwerty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art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designing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microcontrollers</w:t>
      </w:r>
      <w:r>
        <w:rPr>
          <w:rFonts w:ascii="Times New Roman" w:hAnsi="Times New Roman" w:cs="Times New Roman" w:eastAsia="Times New Roman"/>
          <w:sz w:val="18"/>
          <w:szCs w:val="1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children.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oceedings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10th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International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Confe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ence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on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Inte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action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Design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Child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en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CM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(2011).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76" w:after="0" w:line="180" w:lineRule="exact"/>
        <w:ind w:left="314" w:right="268" w:firstLine="-22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8.</w:t>
      </w:r>
      <w:r>
        <w:rPr>
          <w:rFonts w:ascii="Times New Roman" w:hAnsi="Times New Roman" w:cs="Times New Roman" w:eastAsia="Times New Roman"/>
          <w:sz w:val="18"/>
          <w:szCs w:val="1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Brennan,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K.,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Resnick,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fram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orks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studying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assessing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thinking.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oceedings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Annual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American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Educational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Resea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Association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spacing w:val="-2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ancou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Canada,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2012).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76" w:after="0" w:line="180" w:lineRule="exact"/>
        <w:ind w:left="314" w:right="132" w:firstLine="-22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9.</w:t>
      </w:r>
      <w:r>
        <w:rPr>
          <w:rFonts w:ascii="Times New Roman" w:hAnsi="Times New Roman" w:cs="Times New Roman" w:eastAsia="Times New Roman"/>
          <w:sz w:val="18"/>
          <w:szCs w:val="1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Buechl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12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L.,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Eisenbe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g,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M.,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Catchen,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J.,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Croc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ett,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lilypad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arduino:</w:t>
      </w:r>
      <w:r>
        <w:rPr>
          <w:rFonts w:ascii="Times New Roman" w:hAnsi="Times New Roman" w:cs="Times New Roman" w:eastAsia="Times New Roman"/>
          <w:sz w:val="18"/>
          <w:szCs w:val="1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xtiles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esti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agement,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aesthetics,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ersity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computer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science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education.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oceedings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SIGCHI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Confe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ence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Human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3"/>
          <w:w w:val="100"/>
          <w:i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acto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Computing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Systems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CM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(N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2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ork,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spacing w:val="-23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USA,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2008).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76" w:after="0" w:line="180" w:lineRule="exact"/>
        <w:ind w:left="314" w:right="87" w:firstLine="-3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10.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Buechl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12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L.,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Hill,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Lilypad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wild:</w:t>
      </w:r>
      <w:r>
        <w:rPr>
          <w:rFonts w:ascii="Times New Roman" w:hAnsi="Times New Roman" w:cs="Times New Roman" w:eastAsia="Times New Roman"/>
          <w:sz w:val="18"/>
          <w:szCs w:val="1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hard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</w:rPr>
        <w:t>’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long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tail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supporting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engineering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communities.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oceedings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8th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i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CM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Confe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ence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Designing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Inte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active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Systems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DIS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’10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(N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2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ork,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spacing w:val="-23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USA,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0" w:after="0" w:line="182" w:lineRule="exact"/>
        <w:ind w:left="31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2010),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199–207.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73" w:after="0" w:line="180" w:lineRule="exact"/>
        <w:ind w:left="314" w:right="208" w:firstLine="-3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11.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Eisenbe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g,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M.,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L.,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Per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abrication:</w:t>
      </w:r>
      <w:r>
        <w:rPr>
          <w:rFonts w:ascii="Times New Roman" w:hAnsi="Times New Roman" w:cs="Times New Roman" w:eastAsia="Times New Roman"/>
          <w:sz w:val="18"/>
          <w:szCs w:val="1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Making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construction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ubiquitous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education.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Computing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Communications</w:t>
      </w:r>
      <w:r>
        <w:rPr>
          <w:rFonts w:ascii="Times New Roman" w:hAnsi="Times New Roman" w:cs="Times New Roman" w:eastAsia="Times New Roman"/>
          <w:sz w:val="18"/>
          <w:szCs w:val="18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6"/>
          <w:w w:val="100"/>
          <w:i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orkshops,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IEEE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(White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Plains,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2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ork,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0" w:after="0" w:line="182" w:lineRule="exact"/>
        <w:ind w:left="31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2007).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73" w:after="0" w:line="180" w:lineRule="exact"/>
        <w:ind w:left="314" w:right="362" w:firstLine="-3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12.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Grasshoppe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</w:rPr>
        <w:t> </w:t>
      </w:r>
      <w:hyperlink r:id="rId14">
        <w:r>
          <w:rPr>
            <w:rFonts w:ascii="Times New Roman" w:hAnsi="Times New Roman" w:cs="Times New Roman" w:eastAsia="Times New Roman"/>
            <w:sz w:val="16"/>
            <w:szCs w:val="16"/>
            <w:spacing w:val="0"/>
            <w:w w:val="126"/>
            <w:b/>
            <w:bCs/>
          </w:rPr>
          <w:t>http://www.grasshopper3d.com/</w:t>
        </w:r>
      </w:hyperlink>
      <w:r>
        <w:rPr>
          <w:rFonts w:ascii="Times New Roman" w:hAnsi="Times New Roman" w:cs="Times New Roman" w:eastAsia="Times New Roman"/>
          <w:sz w:val="18"/>
          <w:szCs w:val="18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2014.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(Accessed:</w:t>
      </w:r>
      <w:r>
        <w:rPr>
          <w:rFonts w:ascii="Times New Roman" w:hAnsi="Times New Roman" w:cs="Times New Roman" w:eastAsia="Times New Roman"/>
          <w:sz w:val="18"/>
          <w:szCs w:val="1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1/18/2014).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76" w:after="0" w:line="180" w:lineRule="exact"/>
        <w:ind w:left="314" w:right="107" w:firstLine="-3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13.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Jacobs,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J.,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Buechl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12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L.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Codeable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objects:</w:t>
      </w:r>
      <w:r>
        <w:rPr>
          <w:rFonts w:ascii="Times New Roman" w:hAnsi="Times New Roman" w:cs="Times New Roman" w:eastAsia="Times New Roman"/>
          <w:sz w:val="18"/>
          <w:szCs w:val="1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Computational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abrication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vice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programmers.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CHI,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i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CM,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aris,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France,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2013).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76" w:after="0" w:line="180" w:lineRule="exact"/>
        <w:ind w:left="314" w:right="335" w:firstLine="-3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14.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Johnson,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G.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Flatcad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flatlang: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Kits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code.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VL/HCC,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IEEE,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(Herrsching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am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Ammersee,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Germa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spacing w:val="-12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2008).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76" w:after="0" w:line="180" w:lineRule="exact"/>
        <w:ind w:left="314" w:right="169" w:firstLine="-3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15.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Li,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2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4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ohlstadte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1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w-based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maintenance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graphical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aces.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oceedings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7th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International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Confe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ence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on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Aspect-oriented</w:t>
      </w:r>
      <w:r>
        <w:rPr>
          <w:rFonts w:ascii="Times New Roman" w:hAnsi="Times New Roman" w:cs="Times New Roman" w:eastAsia="Times New Roman"/>
          <w:sz w:val="18"/>
          <w:szCs w:val="18"/>
          <w:spacing w:val="-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Softwa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velopment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OSD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’08,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CM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(N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2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ork,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spacing w:val="-23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USA,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2008).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52" w:after="0" w:line="240" w:lineRule="auto"/>
        <w:ind w:right="1134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16.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Maeda,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J.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Design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by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Numbe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MIT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Press,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1999.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49" w:after="0" w:line="240" w:lineRule="auto"/>
        <w:ind w:right="437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17.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McCullough,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Abst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acting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aft:</w:t>
      </w:r>
      <w:r>
        <w:rPr>
          <w:rFonts w:ascii="Times New Roman" w:hAnsi="Times New Roman" w:cs="Times New Roman" w:eastAsia="Times New Roman"/>
          <w:sz w:val="18"/>
          <w:szCs w:val="18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acticed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Digital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0" w:after="0" w:line="179" w:lineRule="exact"/>
        <w:ind w:left="31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Hand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MIT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Press,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Cambridge,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Massachusetts,</w:t>
      </w:r>
      <w:r>
        <w:rPr>
          <w:rFonts w:ascii="Times New Roman" w:hAnsi="Times New Roman" w:cs="Times New Roman" w:eastAsia="Times New Roman"/>
          <w:sz w:val="18"/>
          <w:szCs w:val="1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1996.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49" w:after="0" w:line="240" w:lineRule="auto"/>
        <w:ind w:right="355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18.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apert,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S.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Mindstorms:</w:t>
      </w:r>
      <w:r>
        <w:rPr>
          <w:rFonts w:ascii="Times New Roman" w:hAnsi="Times New Roman" w:cs="Times New Roman" w:eastAsia="Times New Roman"/>
          <w:sz w:val="18"/>
          <w:szCs w:val="18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Child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en,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Compute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s,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4"/>
          <w:w w:val="100"/>
          <w:i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owerful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0" w:after="0" w:line="179" w:lineRule="exact"/>
        <w:ind w:left="31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Ideas.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BasicBooks,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2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ork,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1980.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73" w:after="0" w:line="180" w:lineRule="exact"/>
        <w:ind w:left="314" w:right="153" w:firstLine="-3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19.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Porte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L.,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Guzdial,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M.,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McD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well,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Simon,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Success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introductory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programming:</w:t>
      </w:r>
      <w:r>
        <w:rPr>
          <w:rFonts w:ascii="Times New Roman" w:hAnsi="Times New Roman" w:cs="Times New Roman" w:eastAsia="Times New Roman"/>
          <w:sz w:val="18"/>
          <w:szCs w:val="1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orks?</w:t>
      </w:r>
      <w:r>
        <w:rPr>
          <w:rFonts w:ascii="Times New Roman" w:hAnsi="Times New Roman" w:cs="Times New Roman" w:eastAsia="Times New Roman"/>
          <w:sz w:val="18"/>
          <w:szCs w:val="1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Communications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i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CM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56</w:t>
      </w:r>
      <w:r>
        <w:rPr>
          <w:rFonts w:ascii="Times New Roman" w:hAnsi="Times New Roman" w:cs="Times New Roman" w:eastAsia="Times New Roman"/>
          <w:sz w:val="18"/>
          <w:szCs w:val="18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(2013).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jc w:val="left"/>
        <w:spacing w:after="0"/>
        <w:sectPr>
          <w:pgMar w:header="0" w:footer="894" w:top="1200" w:bottom="1080" w:left="960" w:right="840"/>
          <w:pgSz w:w="12240" w:h="15840"/>
          <w:cols w:num="2" w:equalWidth="0">
            <w:col w:w="4979" w:space="481"/>
            <w:col w:w="4980"/>
          </w:cols>
        </w:sectPr>
      </w:pPr>
      <w:rPr/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80" w:lineRule="exact"/>
        <w:ind w:left="431" w:right="5327" w:firstLine="-3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Processing.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hyperlink r:id="rId15">
        <w:r>
          <w:rPr>
            <w:rFonts w:ascii="Times New Roman" w:hAnsi="Times New Roman" w:cs="Times New Roman" w:eastAsia="Times New Roman"/>
            <w:sz w:val="16"/>
            <w:szCs w:val="16"/>
            <w:spacing w:val="0"/>
            <w:w w:val="136"/>
            <w:b/>
            <w:bCs/>
          </w:rPr>
          <w:t>http://www.processing.cc.</w:t>
        </w:r>
      </w:hyperlink>
      <w:r>
        <w:rPr>
          <w:rFonts w:ascii="Times New Roman" w:hAnsi="Times New Roman" w:cs="Times New Roman" w:eastAsia="Times New Roman"/>
          <w:sz w:val="18"/>
          <w:szCs w:val="18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2001.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(Accessed:</w:t>
      </w:r>
      <w:r>
        <w:rPr>
          <w:rFonts w:ascii="Times New Roman" w:hAnsi="Times New Roman" w:cs="Times New Roman" w:eastAsia="Times New Roman"/>
          <w:sz w:val="18"/>
          <w:szCs w:val="1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06/3/2013).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55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21.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Pye,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D.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Natu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Art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6"/>
          <w:w w:val="100"/>
          <w:i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orkmanship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Cambridge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0" w:after="0" w:line="179" w:lineRule="exact"/>
        <w:ind w:left="4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ersity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Press,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Cambridge,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UK,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1968.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76" w:after="0" w:line="180" w:lineRule="exact"/>
        <w:ind w:left="431" w:right="4932" w:firstLine="-3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22.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Reas,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N.,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Mc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illiams,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LUS</w:t>
      </w:r>
      <w:r>
        <w:rPr>
          <w:rFonts w:ascii="Times New Roman" w:hAnsi="Times New Roman" w:cs="Times New Roman" w:eastAsia="Times New Roman"/>
          <w:sz w:val="18"/>
          <w:szCs w:val="18"/>
          <w:spacing w:val="-13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9"/>
          <w:w w:val="100"/>
          <w:i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orm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Code:</w:t>
      </w:r>
      <w:r>
        <w:rPr>
          <w:rFonts w:ascii="Times New Roman" w:hAnsi="Times New Roman" w:cs="Times New Roman" w:eastAsia="Times New Roman"/>
          <w:sz w:val="18"/>
          <w:szCs w:val="18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Design,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Art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hitectu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Guide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Computational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Aesthetics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Princeton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Architectural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Press,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2010.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55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23.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Resnick,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M.,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Malon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12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J.,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Monr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y-Hernndez,</w:t>
      </w:r>
      <w:r>
        <w:rPr>
          <w:rFonts w:ascii="Times New Roman" w:hAnsi="Times New Roman" w:cs="Times New Roman" w:eastAsia="Times New Roman"/>
          <w:sz w:val="18"/>
          <w:szCs w:val="1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Rusk,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N.,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0" w:after="0" w:line="179" w:lineRule="exact"/>
        <w:ind w:left="4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al.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Scratch:</w:t>
      </w:r>
      <w:r>
        <w:rPr>
          <w:rFonts w:ascii="Times New Roman" w:hAnsi="Times New Roman" w:cs="Times New Roman" w:eastAsia="Times New Roman"/>
          <w:sz w:val="18"/>
          <w:szCs w:val="1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all.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Communications</w:t>
      </w:r>
      <w:r>
        <w:rPr>
          <w:rFonts w:ascii="Times New Roman" w:hAnsi="Times New Roman" w:cs="Times New Roman" w:eastAsia="Times New Roman"/>
          <w:sz w:val="18"/>
          <w:szCs w:val="18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0" w:after="0" w:line="179" w:lineRule="exact"/>
        <w:ind w:left="4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i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CM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(2009).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76" w:after="0" w:line="180" w:lineRule="exact"/>
        <w:ind w:left="431" w:right="4613" w:firstLine="-3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24.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Resnick,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M.,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Sil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erman,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reflections</w:t>
      </w:r>
      <w:r>
        <w:rPr>
          <w:rFonts w:ascii="Times New Roman" w:hAnsi="Times New Roman" w:cs="Times New Roman" w:eastAsia="Times New Roman"/>
          <w:sz w:val="18"/>
          <w:szCs w:val="1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designing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construction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kits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kids.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oceedings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2005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0" w:after="0" w:line="182" w:lineRule="exact"/>
        <w:ind w:left="4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Confe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ence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on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Inte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action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Design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Child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en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(2005).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76" w:after="0" w:line="180" w:lineRule="exact"/>
        <w:ind w:left="431" w:right="4614" w:firstLine="-3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25.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Sennett,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R.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aftsman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8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ale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ersity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Press,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London,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2008.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55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26.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ercad.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hyperlink r:id="rId16">
        <w:r>
          <w:rPr>
            <w:rFonts w:ascii="Times New Roman" w:hAnsi="Times New Roman" w:cs="Times New Roman" w:eastAsia="Times New Roman"/>
            <w:sz w:val="16"/>
            <w:szCs w:val="16"/>
            <w:spacing w:val="0"/>
            <w:w w:val="138"/>
            <w:b/>
            <w:bCs/>
          </w:rPr>
          <w:t>http://tinkercad.com.</w:t>
        </w:r>
      </w:hyperlink>
      <w:r>
        <w:rPr>
          <w:rFonts w:ascii="Times New Roman" w:hAnsi="Times New Roman" w:cs="Times New Roman" w:eastAsia="Times New Roman"/>
          <w:sz w:val="18"/>
          <w:szCs w:val="18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2012.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(Accessed: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0" w:after="0" w:line="179" w:lineRule="exact"/>
        <w:ind w:left="4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06/3/2013).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52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27.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1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icto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enting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principle,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2012.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76" w:after="0" w:line="180" w:lineRule="exact"/>
        <w:ind w:left="431" w:right="4769" w:firstLine="-3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28.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Zoran,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Hybrid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eAssembl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e: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Bridging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  <w:i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aditional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aft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Digital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Design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Phd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thesis,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Massachusetts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Institute</w:t>
      </w:r>
      <w:r>
        <w:rPr>
          <w:rFonts w:ascii="Times New Roman" w:hAnsi="Times New Roman" w:cs="Times New Roman" w:eastAsia="Times New Roman"/>
          <w:sz w:val="18"/>
          <w:szCs w:val="1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13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echnolog</w:t>
      </w:r>
      <w:r>
        <w:rPr>
          <w:rFonts w:ascii="Times New Roman" w:hAnsi="Times New Roman" w:cs="Times New Roman" w:eastAsia="Times New Roman"/>
          <w:sz w:val="18"/>
          <w:szCs w:val="18"/>
          <w:spacing w:val="-12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Cambridge,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MA,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2013.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p>
      <w:pPr>
        <w:spacing w:before="79" w:after="0" w:line="180" w:lineRule="exact"/>
        <w:ind w:left="431" w:right="4587" w:firstLine="-3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29.</w:t>
      </w:r>
      <w:r>
        <w:rPr>
          <w:rFonts w:ascii="Times New Roman" w:hAnsi="Times New Roman" w:cs="Times New Roman" w:eastAsia="Times New Roman"/>
          <w:sz w:val="18"/>
          <w:szCs w:val="1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Zoran,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A.,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Buechl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-12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L.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Hybrid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reassemblage:</w:t>
      </w:r>
      <w:r>
        <w:rPr>
          <w:rFonts w:ascii="Times New Roman" w:hAnsi="Times New Roman" w:cs="Times New Roman" w:eastAsia="Times New Roman"/>
          <w:sz w:val="18"/>
          <w:szCs w:val="1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xploration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craft,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digital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abrication</w:t>
      </w:r>
      <w:r>
        <w:rPr>
          <w:rFonts w:ascii="Times New Roman" w:hAnsi="Times New Roman" w:cs="Times New Roman" w:eastAsia="Times New Roman"/>
          <w:sz w:val="18"/>
          <w:szCs w:val="1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arti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uniqueness.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LEO</w:t>
      </w:r>
      <w:r>
        <w:rPr>
          <w:rFonts w:ascii="Times New Roman" w:hAnsi="Times New Roman" w:cs="Times New Roman" w:eastAsia="Times New Roman"/>
          <w:sz w:val="18"/>
          <w:szCs w:val="18"/>
          <w:spacing w:val="-5"/>
          <w:w w:val="100"/>
          <w:i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i/>
        </w:rPr>
        <w:t>ARDO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ol.</w:t>
      </w:r>
      <w:r>
        <w:rPr>
          <w:rFonts w:ascii="Times New Roman" w:hAnsi="Times New Roman" w:cs="Times New Roman" w:eastAsia="Times New Roman"/>
          <w:sz w:val="18"/>
          <w:szCs w:val="1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46</w:t>
      </w:r>
      <w:r>
        <w:rPr>
          <w:rFonts w:ascii="Times New Roman" w:hAnsi="Times New Roman" w:cs="Times New Roman" w:eastAsia="Times New Roman"/>
          <w:sz w:val="18"/>
          <w:szCs w:val="1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  <w:t>(2013).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</w:rPr>
      </w:r>
    </w:p>
    <w:sectPr>
      <w:pgMar w:header="0" w:footer="894" w:top="1200" w:bottom="1100" w:left="960" w:right="1720"/>
      <w:pgSz w:w="12240" w:h="158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auto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1.994995pt;margin-top:735.578613pt;width:13.9626pt;height:11.9636pt;mso-position-horizontal-relative:page;mso-position-vertical-relative:page;z-index:-474" type="#_x0000_t202" filled="f" stroked="f">
          <v:textbox inset="0,0,0,0">
            <w:txbxContent>
              <w:p>
                <w:pPr>
                  <w:spacing w:before="0" w:after="0" w:line="216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Relationship Id="rId9" Type="http://schemas.openxmlformats.org/officeDocument/2006/relationships/image" Target="media/image4.jpg"/><Relationship Id="rId10" Type="http://schemas.openxmlformats.org/officeDocument/2006/relationships/image" Target="media/image5.jpg"/><Relationship Id="rId11" Type="http://schemas.openxmlformats.org/officeDocument/2006/relationships/image" Target="media/image6.jpg"/><Relationship Id="rId12" Type="http://schemas.openxmlformats.org/officeDocument/2006/relationships/hyperlink" Target="http://www.openscad.org/about.html" TargetMode="External"/><Relationship Id="rId13" Type="http://schemas.openxmlformats.org/officeDocument/2006/relationships/hyperlink" Target="http://www.123dapp.com/" TargetMode="External"/><Relationship Id="rId14" Type="http://schemas.openxmlformats.org/officeDocument/2006/relationships/hyperlink" Target="http://www.grasshopper3d.com/" TargetMode="External"/><Relationship Id="rId15" Type="http://schemas.openxmlformats.org/officeDocument/2006/relationships/hyperlink" Target="%20http://www.processing.cc/" TargetMode="External"/><Relationship Id="rId16" Type="http://schemas.openxmlformats.org/officeDocument/2006/relationships/hyperlink" Target="http://tinkercad.com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LaTeX</dc:creator>
  <cp:keywords>SIGCHI, proceedings, archival format</cp:keywords>
  <dc:title>SIGCHI Conference Proceedings Format</dc:title>
  <dcterms:created xsi:type="dcterms:W3CDTF">2014-01-19T17:18:27Z</dcterms:created>
  <dcterms:modified xsi:type="dcterms:W3CDTF">2014-01-19T17:18:27Z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2014-01-19T00:00:00Z</vt:filetime>
  </property>
  <property fmtid="{D5CDD505-2E9C-101B-9397-08002B2CF9AE}" pid="3" name="LastSaved">
    <vt:filetime>2014-01-19T00:00:00Z</vt:filetime>
  </property>
</Properties>
</file>